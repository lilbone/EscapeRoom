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alias w:val="Firmennamen eingeben:"/>
        <w:tag w:val="Firmennamen eingeben:"/>
        <w:id w:val="-1780489925"/>
        <w:placeholder>
          <w:docPart w:val="9FED026AC1E44EA7B06385EB0895CBF4"/>
        </w:placeholder>
        <w:dataBinding w:prefixMappings="xmlns:ns0='http://schemas.openxmlformats.org/officeDocument/2006/extended-properties' " w:xpath="/ns0:Properties[1]/ns0:Company[1]" w:storeItemID="{6668398D-A668-4E3E-A5EB-62B293D839F1}"/>
        <w15:appearance w15:val="hidden"/>
        <w:text/>
      </w:sdtPr>
      <w:sdtContent>
        <w:p w14:paraId="7716C129" w14:textId="5A82BC3E" w:rsidR="008F3975" w:rsidRPr="00376572" w:rsidRDefault="00E92F8F">
          <w:pPr>
            <w:pStyle w:val="berschrift3"/>
            <w:spacing w:after="600"/>
          </w:pPr>
          <w:r>
            <w:t>IT22A WPF Projektarbeit</w:t>
          </w:r>
        </w:p>
      </w:sdtContent>
    </w:sdt>
    <w:p w14:paraId="3EFD30A4" w14:textId="77777777" w:rsidR="008F3975" w:rsidRPr="00376572" w:rsidRDefault="00296FF7">
      <w:pPr>
        <w:pStyle w:val="Logo"/>
        <w:spacing w:before="480" w:after="480"/>
      </w:pPr>
      <w:r w:rsidRPr="00376572">
        <w:rPr>
          <w:lang w:bidi="de-DE"/>
        </w:rPr>
        <w:drawing>
          <wp:inline distT="0" distB="0" distL="0" distR="0" wp14:anchorId="79BCBF73" wp14:editId="1B50528B">
            <wp:extent cx="3362716" cy="3362716"/>
            <wp:effectExtent l="0" t="0" r="9525" b="952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3383" cy="33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Titel eingeben:"/>
        <w:tag w:val="Titel eingeben:"/>
        <w:id w:val="2007550668"/>
        <w:placeholder>
          <w:docPart w:val="7E6E8B83506546E7B2ED3EF210447BA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Content>
        <w:p w14:paraId="123FC90A" w14:textId="5A2E50B1" w:rsidR="008F3975" w:rsidRPr="00376572" w:rsidRDefault="00E92F8F">
          <w:pPr>
            <w:pStyle w:val="Titel"/>
          </w:pPr>
          <w:r>
            <w:t>Escaperoom website</w:t>
          </w:r>
        </w:p>
      </w:sdtContent>
    </w:sdt>
    <w:p w14:paraId="341046B8" w14:textId="77777777" w:rsidR="008F3975" w:rsidRPr="00376572" w:rsidRDefault="00000000">
      <w:pPr>
        <w:pStyle w:val="Untertitel"/>
      </w:pPr>
      <w:sdt>
        <w:sdtPr>
          <w:alias w:val="Version:"/>
          <w:tag w:val="Version:"/>
          <w:id w:val="-1061014510"/>
          <w:placeholder>
            <w:docPart w:val="DBE272A20BC643E5A371461682DF52BD"/>
          </w:placeholder>
          <w:temporary/>
          <w:showingPlcHdr/>
          <w15:appearance w15:val="hidden"/>
        </w:sdtPr>
        <w:sdtContent>
          <w:r w:rsidR="002F74A6" w:rsidRPr="00376572">
            <w:rPr>
              <w:lang w:bidi="de-DE"/>
            </w:rPr>
            <w:t>Version</w:t>
          </w:r>
        </w:sdtContent>
      </w:sdt>
      <w:r w:rsidR="002F74A6" w:rsidRPr="00376572">
        <w:rPr>
          <w:lang w:bidi="de-DE"/>
        </w:rPr>
        <w:t xml:space="preserve"> </w:t>
      </w:r>
      <w:sdt>
        <w:sdtPr>
          <w:alias w:val="Version eingeben:"/>
          <w:tag w:val="Version eingeben:"/>
          <w:id w:val="575243941"/>
          <w:placeholder>
            <w:docPart w:val="B424A22ACD284F8E94F60F7B6760B324"/>
          </w:placeholder>
          <w:temporary/>
          <w:showingPlcHdr/>
          <w15:appearance w15:val="hidden"/>
        </w:sdtPr>
        <w:sdtContent>
          <w:r w:rsidR="00296FF7" w:rsidRPr="00376572">
            <w:rPr>
              <w:lang w:bidi="de-DE"/>
            </w:rPr>
            <w:t>0.0</w:t>
          </w:r>
        </w:sdtContent>
      </w:sdt>
    </w:p>
    <w:p w14:paraId="6F75E29F" w14:textId="6CF0609A" w:rsidR="008F3975" w:rsidRPr="00376572" w:rsidRDefault="00E92F8F">
      <w:pPr>
        <w:pStyle w:val="Untertitel"/>
      </w:pPr>
      <w:r>
        <w:t>25.05.2024</w:t>
      </w:r>
    </w:p>
    <w:p w14:paraId="1883EF8A" w14:textId="4D8A39CA" w:rsidR="008F3975" w:rsidRPr="00376572" w:rsidRDefault="00000000">
      <w:pPr>
        <w:pStyle w:val="berschrift3"/>
      </w:pPr>
      <w:sdt>
        <w:sdtPr>
          <w:alias w:val="Vorgestellt von:"/>
          <w:tag w:val="Vorgestellt von:"/>
          <w:id w:val="69404230"/>
          <w:placeholder>
            <w:docPart w:val="2A86BBE46C87437DA265F786C03E4CF0"/>
          </w:placeholder>
          <w:temporary/>
          <w:showingPlcHdr/>
          <w15:appearance w15:val="hidden"/>
        </w:sdtPr>
        <w:sdtContent>
          <w:r w:rsidR="002F74A6" w:rsidRPr="00376572">
            <w:rPr>
              <w:lang w:bidi="de-DE"/>
            </w:rPr>
            <w:t>Vorgestellt von</w:t>
          </w:r>
        </w:sdtContent>
      </w:sdt>
      <w:r w:rsidR="00296FF7" w:rsidRPr="00376572">
        <w:rPr>
          <w:lang w:bidi="de-DE"/>
        </w:rPr>
        <w:br/>
      </w:r>
      <w:sdt>
        <w:sdtPr>
          <w:alias w:val="Ihren Namen eingeben:"/>
          <w:tag w:val="Ihren Namen eingeben:"/>
          <w:id w:val="597294063"/>
          <w:placeholder>
            <w:docPart w:val="0255DE88ACA14703BEA8E8602762809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E92F8F">
            <w:t>Bohn Matthias</w:t>
          </w:r>
        </w:sdtContent>
      </w:sdt>
    </w:p>
    <w:p w14:paraId="18894BB0" w14:textId="77777777" w:rsidR="008F3975" w:rsidRPr="00376572" w:rsidRDefault="008F3975">
      <w:pPr>
        <w:sectPr w:rsidR="008F3975" w:rsidRPr="00376572" w:rsidSect="00376572">
          <w:pgSz w:w="11907" w:h="16839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sdt>
      <w:sdtPr>
        <w:alias w:val="Position"/>
        <w:tag w:val=""/>
        <w:id w:val="551823944"/>
        <w:placeholder>
          <w:docPart w:val="AF4F735467094661896B687468057FC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Content>
        <w:p w14:paraId="66296E82" w14:textId="00B95EFF" w:rsidR="008F3975" w:rsidRPr="00376572" w:rsidRDefault="00E92F8F">
          <w:pPr>
            <w:pStyle w:val="berschrift1"/>
          </w:pPr>
          <w:proofErr w:type="spellStart"/>
          <w:r>
            <w:t>Escaperoom</w:t>
          </w:r>
          <w:proofErr w:type="spellEnd"/>
          <w:r>
            <w:t xml:space="preserve"> </w:t>
          </w:r>
          <w:proofErr w:type="spellStart"/>
          <w:r>
            <w:t>website</w:t>
          </w:r>
          <w:proofErr w:type="spellEnd"/>
        </w:p>
      </w:sdtContent>
    </w:sdt>
    <w:p w14:paraId="5E816DAE" w14:textId="76D4BBCA" w:rsidR="008F3975" w:rsidRPr="00376572" w:rsidRDefault="00E92F8F">
      <w:pPr>
        <w:pStyle w:val="berschrift2"/>
      </w:pPr>
      <w:r w:rsidRPr="00E92F8F">
        <w:t>Kurzbeschreibung des Produktes</w:t>
      </w:r>
    </w:p>
    <w:p w14:paraId="241D6E33" w14:textId="55DA37D5" w:rsidR="00E92F8F" w:rsidRPr="00E92F8F" w:rsidRDefault="00E92F8F" w:rsidP="00E92F8F">
      <w:pPr>
        <w:pStyle w:val="berschrift2"/>
        <w:rPr>
          <w:rFonts w:ascii="Cambria" w:eastAsiaTheme="minorEastAsia" w:hAnsi="Cambria" w:cstheme="minorBidi"/>
          <w:color w:val="auto"/>
          <w:sz w:val="20"/>
          <w:szCs w:val="22"/>
        </w:rPr>
      </w:pPr>
      <w:r w:rsidRPr="00E92F8F">
        <w:rPr>
          <w:rFonts w:ascii="Cambria" w:eastAsiaTheme="minorEastAsia" w:hAnsi="Cambria" w:cstheme="minorBidi"/>
          <w:color w:val="auto"/>
          <w:sz w:val="20"/>
          <w:szCs w:val="22"/>
        </w:rPr>
        <w:t>Dieses Projekt besteht aus einem Escape Room, der auf einer Website dargestellt wird und von einem Raspberry Pi gehostet wird. Der Raspberry Pi fungiert als Webserver mit Apache 2 und betreibt zusätzlich einen MQTT-Server. Ein ESP8266 steuert mehrere Sensoren und Aktoren, darunter LEDs, Taster, einen LDR-Sensor, ein RFID-Chip Lesegerät und einen DHT-22 Sensor.</w:t>
      </w:r>
    </w:p>
    <w:p w14:paraId="57042A5E" w14:textId="2ACFE334" w:rsidR="00E92F8F" w:rsidRDefault="00E92F8F" w:rsidP="00E92F8F">
      <w:pPr>
        <w:pStyle w:val="berschrift2"/>
        <w:rPr>
          <w:rFonts w:ascii="Cambria" w:eastAsiaTheme="minorEastAsia" w:hAnsi="Cambria" w:cstheme="minorBidi"/>
          <w:color w:val="auto"/>
          <w:sz w:val="20"/>
          <w:szCs w:val="22"/>
        </w:rPr>
      </w:pPr>
      <w:r w:rsidRPr="00E92F8F">
        <w:rPr>
          <w:rFonts w:ascii="Cambria" w:eastAsiaTheme="minorEastAsia" w:hAnsi="Cambria" w:cstheme="minorBidi"/>
          <w:color w:val="auto"/>
          <w:sz w:val="20"/>
          <w:szCs w:val="22"/>
        </w:rPr>
        <w:t>Die Website simuliert ein Haus mit drei Räumen und einem Flur. D</w:t>
      </w:r>
      <w:r>
        <w:rPr>
          <w:rFonts w:ascii="Cambria" w:eastAsiaTheme="minorEastAsia" w:hAnsi="Cambria" w:cstheme="minorBidi"/>
          <w:color w:val="auto"/>
          <w:sz w:val="20"/>
          <w:szCs w:val="22"/>
        </w:rPr>
        <w:t>er</w:t>
      </w:r>
      <w:r w:rsidRPr="00E92F8F">
        <w:rPr>
          <w:rFonts w:ascii="Cambria" w:eastAsiaTheme="minorEastAsia" w:hAnsi="Cambria" w:cstheme="minorBidi"/>
          <w:color w:val="auto"/>
          <w:sz w:val="20"/>
          <w:szCs w:val="22"/>
        </w:rPr>
        <w:t xml:space="preserve"> Spieler m</w:t>
      </w:r>
      <w:r>
        <w:rPr>
          <w:rFonts w:ascii="Cambria" w:eastAsiaTheme="minorEastAsia" w:hAnsi="Cambria" w:cstheme="minorBidi"/>
          <w:color w:val="auto"/>
          <w:sz w:val="20"/>
          <w:szCs w:val="22"/>
        </w:rPr>
        <w:t>u</w:t>
      </w:r>
      <w:r w:rsidRPr="00E92F8F">
        <w:rPr>
          <w:rFonts w:ascii="Cambria" w:eastAsiaTheme="minorEastAsia" w:hAnsi="Cambria" w:cstheme="minorBidi"/>
          <w:color w:val="auto"/>
          <w:sz w:val="20"/>
          <w:szCs w:val="22"/>
        </w:rPr>
        <w:t>ss verschiedene Rätsel lösen, die durch die Sensoren und Aktoren gesteuert werden, um von einem Raum zum nächsten zu gelangen</w:t>
      </w:r>
      <w:r>
        <w:rPr>
          <w:rFonts w:ascii="Cambria" w:eastAsiaTheme="minorEastAsia" w:hAnsi="Cambria" w:cstheme="minorBidi"/>
          <w:color w:val="auto"/>
          <w:sz w:val="20"/>
          <w:szCs w:val="22"/>
        </w:rPr>
        <w:t xml:space="preserve"> und um schlussendlich wieder aus dem Haus zu entkommen</w:t>
      </w:r>
      <w:r w:rsidRPr="00E92F8F">
        <w:rPr>
          <w:rFonts w:ascii="Cambria" w:eastAsiaTheme="minorEastAsia" w:hAnsi="Cambria" w:cstheme="minorBidi"/>
          <w:color w:val="auto"/>
          <w:sz w:val="20"/>
          <w:szCs w:val="22"/>
        </w:rPr>
        <w:t>. Die Kommunikation zwischen den Sensoren/Aktoren und der Website erfolgt über das MQTT-Protokoll.</w:t>
      </w:r>
    </w:p>
    <w:p w14:paraId="2BCABC95" w14:textId="77777777" w:rsidR="00CA0ACC" w:rsidRPr="00CA0ACC" w:rsidRDefault="00CA0ACC" w:rsidP="00CA0ACC"/>
    <w:p w14:paraId="3B3FEF18" w14:textId="7E2F2387" w:rsidR="003A4E0F" w:rsidRPr="00CA0ACC" w:rsidRDefault="00E92F8F" w:rsidP="00CA0ACC">
      <w:pPr>
        <w:pStyle w:val="berschrift2"/>
      </w:pPr>
      <w:r w:rsidRPr="00CA0ACC">
        <w:t>Komponenten und deren Zusammenspiel visualisieren</w:t>
      </w:r>
    </w:p>
    <w:p w14:paraId="167C53B4" w14:textId="77777777" w:rsidR="003A4E0F" w:rsidRPr="003A4E0F" w:rsidRDefault="003A4E0F" w:rsidP="003A4E0F"/>
    <w:p w14:paraId="387FA746" w14:textId="3044AA40" w:rsidR="008F3975" w:rsidRDefault="00A267D0" w:rsidP="003A4E0F">
      <w:pPr>
        <w:jc w:val="center"/>
      </w:pPr>
      <w:r>
        <w:rPr>
          <w:noProof/>
        </w:rPr>
        <w:drawing>
          <wp:inline distT="0" distB="0" distL="0" distR="0" wp14:anchorId="61E09D04" wp14:editId="3012ED20">
            <wp:extent cx="3802380" cy="4072600"/>
            <wp:effectExtent l="0" t="0" r="7620" b="4445"/>
            <wp:docPr id="225682877" name="Grafik 1" descr="Ein Bild, das Elektronik, Text, Computerkomponenten, Kabel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82877" name="Grafik 1" descr="Ein Bild, das Elektronik, Text, Computerkomponenten, Kabel enthäl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23530" r="10506" b="13360"/>
                    <a:stretch/>
                  </pic:blipFill>
                  <pic:spPr bwMode="auto">
                    <a:xfrm>
                      <a:off x="0" y="0"/>
                      <a:ext cx="3804894" cy="407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C80CE" w14:textId="77777777" w:rsidR="00CA0ACC" w:rsidRPr="00376572" w:rsidRDefault="00CA0ACC" w:rsidP="003A4E0F">
      <w:pPr>
        <w:jc w:val="center"/>
      </w:pPr>
    </w:p>
    <w:p w14:paraId="144108B7" w14:textId="3C7F8EAA" w:rsidR="008F3975" w:rsidRPr="00376572" w:rsidRDefault="00E92F8F">
      <w:pPr>
        <w:pStyle w:val="berschrift2"/>
      </w:pPr>
      <w:r w:rsidRPr="00E92F8F">
        <w:t>Beschreibung der Kommunikationsprotokolle</w:t>
      </w:r>
    </w:p>
    <w:p w14:paraId="1FAE0204" w14:textId="12DCCC91" w:rsidR="00E92F8F" w:rsidRDefault="00E92F8F" w:rsidP="00E92F8F">
      <w:r>
        <w:t>MQTT-Protokoll:</w:t>
      </w:r>
    </w:p>
    <w:p w14:paraId="71900A26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lastRenderedPageBreak/>
        <w:t>Anfrage und Antwort:</w:t>
      </w:r>
    </w:p>
    <w:p w14:paraId="3DE25013" w14:textId="23B2BC75" w:rsidR="00E92F8F" w:rsidRDefault="00E92F8F" w:rsidP="00E92F8F">
      <w:pPr>
        <w:pStyle w:val="Listenabsatz"/>
        <w:numPr>
          <w:ilvl w:val="1"/>
          <w:numId w:val="14"/>
        </w:numPr>
      </w:pPr>
      <w:r>
        <w:t xml:space="preserve">Die ESP8266 sendet Sensordaten (z.B. Luftfeuchtigkeit, </w:t>
      </w:r>
      <w:r w:rsidR="000A2F91">
        <w:t>Taster Zustand</w:t>
      </w:r>
      <w:r>
        <w:t>) an den MQTT-Server auf dem Raspberry Pi.</w:t>
      </w:r>
    </w:p>
    <w:p w14:paraId="2E26B94D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Die Website abonniert diese Daten und verwendet sie zur Steuerung der Rätsel.</w:t>
      </w:r>
    </w:p>
    <w:p w14:paraId="1E9F94FE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Nachrichtenaufbau:</w:t>
      </w:r>
    </w:p>
    <w:p w14:paraId="6B239BD4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MQTT-Nachrichten bestehen aus einem Topic und einer Payload.</w:t>
      </w:r>
    </w:p>
    <w:p w14:paraId="501DFFC3" w14:textId="75E85B38" w:rsidR="00E92F8F" w:rsidRDefault="00E92F8F" w:rsidP="00E92F8F">
      <w:pPr>
        <w:pStyle w:val="Listenabsatz"/>
        <w:numPr>
          <w:ilvl w:val="1"/>
          <w:numId w:val="14"/>
        </w:numPr>
      </w:pPr>
      <w:r>
        <w:t xml:space="preserve">Topics sind hierarchisch strukturiert, z.B. </w:t>
      </w:r>
      <w:r w:rsidR="000A2F91">
        <w:t>Sensor</w:t>
      </w:r>
      <w:r>
        <w:t>/dht22 für den DHT-22 Sensor.</w:t>
      </w:r>
    </w:p>
    <w:p w14:paraId="29E9BD79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Payload enthält die eigentlichen Daten, z.B. { "</w:t>
      </w:r>
      <w:proofErr w:type="spellStart"/>
      <w:r>
        <w:t>humidity</w:t>
      </w:r>
      <w:proofErr w:type="spellEnd"/>
      <w:r>
        <w:t>": 60 }.</w:t>
      </w:r>
    </w:p>
    <w:p w14:paraId="07169870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Technische Eigenschaften:</w:t>
      </w:r>
    </w:p>
    <w:p w14:paraId="08E2AD20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MQTT läuft über TCP/IP.</w:t>
      </w:r>
    </w:p>
    <w:p w14:paraId="7B184D15" w14:textId="33398C89" w:rsidR="00E92F8F" w:rsidRDefault="000A2F91" w:rsidP="00E92F8F">
      <w:pPr>
        <w:pStyle w:val="Listenabsatz"/>
        <w:numPr>
          <w:ilvl w:val="1"/>
          <w:numId w:val="14"/>
        </w:numPr>
      </w:pPr>
      <w:r>
        <w:t>Standard-Port</w:t>
      </w:r>
      <w:r w:rsidR="00E92F8F">
        <w:t xml:space="preserve"> für MQTT ist 1883.</w:t>
      </w:r>
    </w:p>
    <w:p w14:paraId="6E522220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 xml:space="preserve">QoS (Quality </w:t>
      </w:r>
      <w:proofErr w:type="spellStart"/>
      <w:r>
        <w:t>of</w:t>
      </w:r>
      <w:proofErr w:type="spellEnd"/>
      <w:r>
        <w:t xml:space="preserve"> Service) Stufen:</w:t>
      </w:r>
    </w:p>
    <w:p w14:paraId="5FF41D6F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0: Zustellung nach besten Möglichkeiten</w:t>
      </w:r>
    </w:p>
    <w:p w14:paraId="331A163F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1: Mindestens einmalige Zustellung</w:t>
      </w:r>
    </w:p>
    <w:p w14:paraId="0AD45072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2: Genau einmalige Zustellung</w:t>
      </w:r>
    </w:p>
    <w:p w14:paraId="2E38C3AB" w14:textId="77777777" w:rsidR="00DB3BFE" w:rsidRDefault="00F623EC" w:rsidP="00F623EC">
      <w:r>
        <w:t>http-Protokoll:</w:t>
      </w:r>
    </w:p>
    <w:p w14:paraId="190869B4" w14:textId="77777777" w:rsidR="005B1D3F" w:rsidRDefault="00F623EC" w:rsidP="005B1D3F">
      <w:pPr>
        <w:pStyle w:val="Listenabsatz"/>
        <w:numPr>
          <w:ilvl w:val="0"/>
          <w:numId w:val="15"/>
        </w:numPr>
      </w:pPr>
      <w:r>
        <w:t>Anfrage und Antwort:</w:t>
      </w:r>
    </w:p>
    <w:p w14:paraId="47FD2673" w14:textId="77777777" w:rsidR="003B28A3" w:rsidRDefault="00F623EC" w:rsidP="003327AC">
      <w:pPr>
        <w:pStyle w:val="Listenabsatz"/>
        <w:numPr>
          <w:ilvl w:val="1"/>
          <w:numId w:val="15"/>
        </w:numPr>
      </w:pPr>
      <w:r>
        <w:t>Der Browser des Benutzers sendet eine http-Anfrage an den Webserver (Apache 2) auf dem Raspberry Pi.</w:t>
      </w:r>
    </w:p>
    <w:p w14:paraId="2FB944D1" w14:textId="77777777" w:rsidR="003B28A3" w:rsidRDefault="00F623EC" w:rsidP="003327AC">
      <w:pPr>
        <w:pStyle w:val="Listenabsatz"/>
        <w:numPr>
          <w:ilvl w:val="1"/>
          <w:numId w:val="15"/>
        </w:numPr>
      </w:pPr>
      <w:r>
        <w:t>Der Webserver antwortet mit den HTML-, CSS-, und JavaScript-Dateien, die die Website darstellen.</w:t>
      </w:r>
    </w:p>
    <w:p w14:paraId="2BE99822" w14:textId="77777777" w:rsidR="00AA5FA2" w:rsidRDefault="00F623EC" w:rsidP="003B28A3">
      <w:pPr>
        <w:pStyle w:val="Listenabsatz"/>
        <w:numPr>
          <w:ilvl w:val="0"/>
          <w:numId w:val="15"/>
        </w:numPr>
      </w:pPr>
      <w:r>
        <w:t>Nachrichtenaufbau:</w:t>
      </w:r>
    </w:p>
    <w:p w14:paraId="7B2E86C5" w14:textId="77777777" w:rsidR="00E662DF" w:rsidRDefault="00F623EC" w:rsidP="00AA5FA2">
      <w:pPr>
        <w:pStyle w:val="Listenabsatz"/>
        <w:numPr>
          <w:ilvl w:val="1"/>
          <w:numId w:val="15"/>
        </w:numPr>
      </w:pPr>
      <w:r>
        <w:t>http-Anfragen bestehen aus einem Request-Line (z.B. GET /index.html http/1.1), Header-Feldern und optional einer Nachricht.</w:t>
      </w:r>
    </w:p>
    <w:p w14:paraId="50D90074" w14:textId="77777777" w:rsidR="00E662DF" w:rsidRDefault="00F623EC" w:rsidP="00AA5FA2">
      <w:pPr>
        <w:pStyle w:val="Listenabsatz"/>
        <w:numPr>
          <w:ilvl w:val="1"/>
          <w:numId w:val="15"/>
        </w:numPr>
      </w:pPr>
      <w:r>
        <w:t>HTTP-Antworten bestehen aus einer Statuszeile (z.B. http/1.1 200 OK), Header-Feldern und dem eigentlichen HTML-Inhalt.</w:t>
      </w:r>
    </w:p>
    <w:p w14:paraId="66B970C4" w14:textId="77777777" w:rsidR="006F37B3" w:rsidRDefault="00F623EC" w:rsidP="00E662DF">
      <w:pPr>
        <w:pStyle w:val="Listenabsatz"/>
        <w:numPr>
          <w:ilvl w:val="0"/>
          <w:numId w:val="15"/>
        </w:numPr>
      </w:pPr>
      <w:r>
        <w:t>Technische Eigenschaften:</w:t>
      </w:r>
    </w:p>
    <w:p w14:paraId="5F9100BB" w14:textId="77777777" w:rsidR="006F37B3" w:rsidRDefault="00F623EC" w:rsidP="006F37B3">
      <w:pPr>
        <w:pStyle w:val="Listenabsatz"/>
        <w:numPr>
          <w:ilvl w:val="1"/>
          <w:numId w:val="15"/>
        </w:numPr>
      </w:pPr>
      <w:r>
        <w:t>http läuft über TCP/IP, normalerweise auf Port 80.</w:t>
      </w:r>
    </w:p>
    <w:p w14:paraId="247A0C9D" w14:textId="77777777" w:rsidR="006F37B3" w:rsidRDefault="00F623EC" w:rsidP="006F37B3">
      <w:pPr>
        <w:pStyle w:val="Listenabsatz"/>
        <w:numPr>
          <w:ilvl w:val="0"/>
          <w:numId w:val="15"/>
        </w:numPr>
      </w:pPr>
      <w:r>
        <w:t xml:space="preserve">Verbindungsaufbau: </w:t>
      </w:r>
    </w:p>
    <w:p w14:paraId="00C98343" w14:textId="58D5FDE5" w:rsidR="00F623EC" w:rsidRDefault="00F623EC" w:rsidP="006F37B3">
      <w:pPr>
        <w:pStyle w:val="Listenabsatz"/>
        <w:numPr>
          <w:ilvl w:val="1"/>
          <w:numId w:val="15"/>
        </w:numPr>
      </w:pPr>
      <w:r>
        <w:t xml:space="preserve">Client-Server-Modell, bei dem der Client (Browser) Anfragen stellt und der Server (Raspberry Pi) antwortet. </w:t>
      </w:r>
    </w:p>
    <w:p w14:paraId="7AD5DE44" w14:textId="0E1EEBED" w:rsidR="008F3975" w:rsidRDefault="00E92F8F" w:rsidP="00E92F8F">
      <w:r>
        <w:t>Tabelle der wichtigsten Protokollparameter: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E92F8F" w14:paraId="1BDB22AE" w14:textId="77777777" w:rsidTr="00E92F8F">
        <w:tc>
          <w:tcPr>
            <w:tcW w:w="2254" w:type="dxa"/>
          </w:tcPr>
          <w:p w14:paraId="1672C63C" w14:textId="6BD2BE28" w:rsidR="00E92F8F" w:rsidRDefault="00E92F8F" w:rsidP="00E92F8F">
            <w:r>
              <w:t>Protokoll</w:t>
            </w:r>
          </w:p>
        </w:tc>
        <w:tc>
          <w:tcPr>
            <w:tcW w:w="2254" w:type="dxa"/>
          </w:tcPr>
          <w:p w14:paraId="4C2B9768" w14:textId="13A6B411" w:rsidR="00E92F8F" w:rsidRDefault="00E92F8F" w:rsidP="00E92F8F">
            <w:r>
              <w:t>Port</w:t>
            </w:r>
          </w:p>
        </w:tc>
        <w:tc>
          <w:tcPr>
            <w:tcW w:w="2254" w:type="dxa"/>
          </w:tcPr>
          <w:p w14:paraId="3F5C3FAE" w14:textId="3CCAB62A" w:rsidR="00E92F8F" w:rsidRDefault="00E92F8F" w:rsidP="00E92F8F">
            <w:r>
              <w:t>Transport Layer</w:t>
            </w:r>
          </w:p>
        </w:tc>
        <w:tc>
          <w:tcPr>
            <w:tcW w:w="2255" w:type="dxa"/>
          </w:tcPr>
          <w:p w14:paraId="5103DA50" w14:textId="0EEF78F8" w:rsidR="00E92F8F" w:rsidRDefault="00257A6C" w:rsidP="00E92F8F">
            <w:r>
              <w:t>Sicherheit</w:t>
            </w:r>
          </w:p>
        </w:tc>
      </w:tr>
      <w:tr w:rsidR="00E92F8F" w14:paraId="7F18BEAC" w14:textId="77777777" w:rsidTr="00E92F8F">
        <w:tc>
          <w:tcPr>
            <w:tcW w:w="2254" w:type="dxa"/>
          </w:tcPr>
          <w:p w14:paraId="40CE2B1A" w14:textId="5794CB0A" w:rsidR="00E92F8F" w:rsidRDefault="00E92F8F" w:rsidP="00E92F8F">
            <w:r>
              <w:t>MQTT</w:t>
            </w:r>
          </w:p>
        </w:tc>
        <w:tc>
          <w:tcPr>
            <w:tcW w:w="2254" w:type="dxa"/>
          </w:tcPr>
          <w:p w14:paraId="40585FA2" w14:textId="4D0DB12F" w:rsidR="00E92F8F" w:rsidRDefault="00E92F8F" w:rsidP="00E92F8F">
            <w:r>
              <w:t>1883</w:t>
            </w:r>
          </w:p>
        </w:tc>
        <w:tc>
          <w:tcPr>
            <w:tcW w:w="2254" w:type="dxa"/>
          </w:tcPr>
          <w:p w14:paraId="1959A5DE" w14:textId="4EA0FC60" w:rsidR="00E92F8F" w:rsidRDefault="00E92F8F" w:rsidP="00E92F8F">
            <w:r>
              <w:t>TCP/IP</w:t>
            </w:r>
          </w:p>
        </w:tc>
        <w:tc>
          <w:tcPr>
            <w:tcW w:w="2255" w:type="dxa"/>
          </w:tcPr>
          <w:p w14:paraId="1F3CEB39" w14:textId="476C9773" w:rsidR="00E92F8F" w:rsidRDefault="00257A6C" w:rsidP="00E92F8F">
            <w:r>
              <w:t>Optional</w:t>
            </w:r>
          </w:p>
        </w:tc>
      </w:tr>
      <w:tr w:rsidR="00666DD5" w14:paraId="6239504F" w14:textId="77777777" w:rsidTr="00E92F8F">
        <w:tc>
          <w:tcPr>
            <w:tcW w:w="2254" w:type="dxa"/>
          </w:tcPr>
          <w:p w14:paraId="65484EFA" w14:textId="1050EFF5" w:rsidR="00666DD5" w:rsidRDefault="00666DD5" w:rsidP="00E92F8F">
            <w:r>
              <w:t>Http</w:t>
            </w:r>
          </w:p>
        </w:tc>
        <w:tc>
          <w:tcPr>
            <w:tcW w:w="2254" w:type="dxa"/>
          </w:tcPr>
          <w:p w14:paraId="220ABC9E" w14:textId="488E674A" w:rsidR="00666DD5" w:rsidRDefault="00666DD5" w:rsidP="00E92F8F">
            <w:r>
              <w:t>80</w:t>
            </w:r>
          </w:p>
        </w:tc>
        <w:tc>
          <w:tcPr>
            <w:tcW w:w="2254" w:type="dxa"/>
          </w:tcPr>
          <w:p w14:paraId="10F2AD2D" w14:textId="5F0FF16B" w:rsidR="00666DD5" w:rsidRDefault="0030118F" w:rsidP="00E92F8F">
            <w:r>
              <w:t>TCP/IP</w:t>
            </w:r>
          </w:p>
        </w:tc>
        <w:tc>
          <w:tcPr>
            <w:tcW w:w="2255" w:type="dxa"/>
          </w:tcPr>
          <w:p w14:paraId="48EA5E88" w14:textId="76C6284D" w:rsidR="00666DD5" w:rsidRDefault="004B3322" w:rsidP="00E92F8F">
            <w:r>
              <w:t>Keine</w:t>
            </w:r>
          </w:p>
        </w:tc>
      </w:tr>
    </w:tbl>
    <w:p w14:paraId="339E0C8D" w14:textId="77777777" w:rsidR="00E92F8F" w:rsidRDefault="00E92F8F" w:rsidP="00E92F8F"/>
    <w:p w14:paraId="78F19617" w14:textId="77777777" w:rsidR="00E92F8F" w:rsidRDefault="00E92F8F" w:rsidP="00E92F8F"/>
    <w:p w14:paraId="0BBEDD87" w14:textId="77777777" w:rsidR="00E92F8F" w:rsidRDefault="00E92F8F" w:rsidP="00E92F8F"/>
    <w:p w14:paraId="60A041C5" w14:textId="77777777" w:rsidR="00E92F8F" w:rsidRDefault="00E92F8F" w:rsidP="00E92F8F"/>
    <w:p w14:paraId="1B635BE9" w14:textId="38032F35" w:rsidR="00E92F8F" w:rsidRDefault="00E92F8F" w:rsidP="00CA0ACC">
      <w:pPr>
        <w:pStyle w:val="berschrift2"/>
      </w:pPr>
      <w:r w:rsidRPr="00E92F8F">
        <w:t>Beschreibung eines besonderen Teils der Umsetzung</w:t>
      </w:r>
    </w:p>
    <w:p w14:paraId="06E22C1E" w14:textId="1965C36F" w:rsidR="00E92F8F" w:rsidRPr="00E92F8F" w:rsidRDefault="00E92F8F" w:rsidP="00E92F8F"/>
    <w:p w14:paraId="002A95BC" w14:textId="7F07FDFA" w:rsidR="00E92F8F" w:rsidRDefault="00E92F8F" w:rsidP="00E92F8F">
      <w:r>
        <w:t>RFID-Chip-Reader und Verwendung der Sensoren zur Lösung von Rätseln:</w:t>
      </w:r>
    </w:p>
    <w:p w14:paraId="45206E07" w14:textId="70A750BC" w:rsidR="00E92F8F" w:rsidRDefault="00E92F8F" w:rsidP="00E92F8F">
      <w:r>
        <w:lastRenderedPageBreak/>
        <w:t>Ein herausragendes Merkmal dieses Projekts ist die Implementierung des RFID-Chip-Readers. Der RFID-Reader am ESP8266 liest den RFID-Chip und sendet die Daten über MQTT an die Website. Sobald der Chip korrekt erkannt wird, kann der Spieler die letzte Tür im Escape Room öffnen.</w:t>
      </w:r>
    </w:p>
    <w:p w14:paraId="4903ECC2" w14:textId="5DD1324F" w:rsidR="00E92F8F" w:rsidRDefault="00E92F8F" w:rsidP="00E92F8F">
      <w:r>
        <w:t xml:space="preserve">Darüber hinaus wurde großer Wert </w:t>
      </w:r>
      <w:r>
        <w:t>daraufgelegt</w:t>
      </w:r>
      <w:r>
        <w:t>, die Sensoren und Aktoren nicht nur zur Datenerfassung, sondern als aktive Bestandteile der Rätsel zu nutzen:</w:t>
      </w:r>
    </w:p>
    <w:p w14:paraId="369E9762" w14:textId="77777777" w:rsidR="00E92F8F" w:rsidRDefault="00E92F8F" w:rsidP="00E92F8F">
      <w:r>
        <w:t>DHT-22 Sensor: Erkennt Atemfeuchtigkeit, um ein beschlagenes Spiegelbild und ein verborgenes Passwort anzuzeigen.</w:t>
      </w:r>
    </w:p>
    <w:p w14:paraId="7D225A52" w14:textId="77777777" w:rsidR="00E92F8F" w:rsidRDefault="00E92F8F" w:rsidP="00E92F8F">
      <w:r>
        <w:t>LED und Ton: Werden verwendet, um Morsecode zu signalisieren, den die Spieler entschlüsseln müssen.</w:t>
      </w:r>
    </w:p>
    <w:p w14:paraId="29F0062F" w14:textId="77777777" w:rsidR="00E92F8F" w:rsidRDefault="00E92F8F" w:rsidP="00E92F8F">
      <w:r>
        <w:t>Taster und LDR-Sensor: Interaktionen mit diesen Komponenten schalten Licht ein oder machen den RFID-Chip sichtbar.</w:t>
      </w:r>
    </w:p>
    <w:p w14:paraId="6D604B79" w14:textId="7829FF6E" w:rsidR="00E92F8F" w:rsidRPr="00E92F8F" w:rsidRDefault="00E92F8F" w:rsidP="00E92F8F">
      <w:r>
        <w:t>Diese kreative Nutzung der Komponenten sorgt für ein interaktives und immersives Erlebnis im Escape Room.</w:t>
      </w:r>
    </w:p>
    <w:sectPr w:rsidR="00E92F8F" w:rsidRPr="00E92F8F" w:rsidSect="00376572">
      <w:footerReference w:type="default" r:id="rId9"/>
      <w:footerReference w:type="first" r:id="rId10"/>
      <w:pgSz w:w="11907" w:h="1683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1059C" w14:textId="77777777" w:rsidR="001C69DA" w:rsidRDefault="001C69DA">
      <w:pPr>
        <w:spacing w:after="0" w:line="240" w:lineRule="auto"/>
      </w:pPr>
      <w:r>
        <w:separator/>
      </w:r>
    </w:p>
  </w:endnote>
  <w:endnote w:type="continuationSeparator" w:id="0">
    <w:p w14:paraId="188CAF5D" w14:textId="77777777" w:rsidR="001C69DA" w:rsidRDefault="001C69DA">
      <w:pPr>
        <w:spacing w:after="0" w:line="240" w:lineRule="auto"/>
      </w:pPr>
      <w:r>
        <w:continuationSeparator/>
      </w:r>
    </w:p>
  </w:endnote>
  <w:endnote w:type="continuationNotice" w:id="1">
    <w:p w14:paraId="1D874F8A" w14:textId="77777777" w:rsidR="001C69DA" w:rsidRDefault="001C69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le zur Eingabe von Firmenname, Seitenzahl und Vertraulichkeitsbedingung  "/>
    </w:tblPr>
    <w:tblGrid>
      <w:gridCol w:w="3611"/>
      <w:gridCol w:w="1805"/>
      <w:gridCol w:w="3611"/>
    </w:tblGrid>
    <w:tr w:rsidR="008F3975" w:rsidRPr="00376572" w14:paraId="0259E9A7" w14:textId="77777777">
      <w:tc>
        <w:tcPr>
          <w:tcW w:w="2000" w:type="pct"/>
          <w:vAlign w:val="bottom"/>
        </w:tcPr>
        <w:p w14:paraId="7CEA110D" w14:textId="146577AB" w:rsidR="008F3975" w:rsidRPr="00376572" w:rsidRDefault="00000000">
          <w:pPr>
            <w:pStyle w:val="Fuzeile"/>
          </w:pPr>
          <w:sdt>
            <w:sdtPr>
              <w:alias w:val="Firmenname:"/>
              <w:tag w:val="Firmenname:"/>
              <w:id w:val="-728771662"/>
              <w:placeholder>
                <w:docPart w:val="9FED026AC1E44EA7B06385EB0895CBF4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 w:rsidR="00E92F8F">
                <w:t>IT22A WPF Projektarbeit</w:t>
              </w:r>
            </w:sdtContent>
          </w:sdt>
        </w:p>
      </w:tc>
      <w:tc>
        <w:tcPr>
          <w:tcW w:w="1000" w:type="pct"/>
          <w:vAlign w:val="bottom"/>
        </w:tcPr>
        <w:p w14:paraId="3A9D0986" w14:textId="77777777" w:rsidR="008F3975" w:rsidRPr="00376572" w:rsidRDefault="00296FF7">
          <w:pPr>
            <w:pStyle w:val="Fuzeile"/>
            <w:jc w:val="center"/>
          </w:pPr>
          <w:r w:rsidRPr="00376572">
            <w:rPr>
              <w:lang w:bidi="de-DE"/>
            </w:rPr>
            <w:t xml:space="preserve">Seite | </w:t>
          </w:r>
          <w:r w:rsidRPr="00376572">
            <w:rPr>
              <w:lang w:bidi="de-DE"/>
            </w:rPr>
            <w:fldChar w:fldCharType="begin"/>
          </w:r>
          <w:r w:rsidRPr="00376572">
            <w:rPr>
              <w:lang w:bidi="de-DE"/>
            </w:rPr>
            <w:instrText xml:space="preserve"> PAGE   \* MERGEFORMAT </w:instrText>
          </w:r>
          <w:r w:rsidRPr="00376572">
            <w:rPr>
              <w:lang w:bidi="de-DE"/>
            </w:rPr>
            <w:fldChar w:fldCharType="separate"/>
          </w:r>
          <w:r w:rsidR="00376572" w:rsidRPr="00376572">
            <w:rPr>
              <w:noProof/>
              <w:lang w:bidi="de-DE"/>
            </w:rPr>
            <w:t>0</w:t>
          </w:r>
          <w:r w:rsidRPr="00376572">
            <w:rPr>
              <w:lang w:bidi="de-DE"/>
            </w:rPr>
            <w:fldChar w:fldCharType="end"/>
          </w:r>
        </w:p>
      </w:tc>
      <w:tc>
        <w:tcPr>
          <w:tcW w:w="2000" w:type="pct"/>
          <w:vAlign w:val="bottom"/>
        </w:tcPr>
        <w:p w14:paraId="35831F70" w14:textId="77777777" w:rsidR="008F3975" w:rsidRPr="00376572" w:rsidRDefault="00000000">
          <w:pPr>
            <w:pStyle w:val="Fuzeile"/>
            <w:jc w:val="right"/>
          </w:pPr>
          <w:sdt>
            <w:sdtPr>
              <w:alias w:val="Vertraulich:"/>
              <w:tag w:val="Vertraulich:"/>
              <w:id w:val="1338034600"/>
              <w:placeholder>
                <w:docPart w:val="AF4F735467094661896B687468057FCA"/>
              </w:placeholder>
              <w:temporary/>
              <w:showingPlcHdr/>
              <w15:appearance w15:val="hidden"/>
            </w:sdtPr>
            <w:sdtContent>
              <w:r w:rsidR="00296FF7" w:rsidRPr="00376572">
                <w:rPr>
                  <w:lang w:bidi="de-DE"/>
                </w:rPr>
                <w:t>VERTRAULICH</w:t>
              </w:r>
            </w:sdtContent>
          </w:sdt>
        </w:p>
      </w:tc>
    </w:tr>
  </w:tbl>
  <w:p w14:paraId="4E65569A" w14:textId="77777777" w:rsidR="008F3975" w:rsidRPr="00376572" w:rsidRDefault="008F397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le zur Eingabe von Firmenname und Vertraulichkeitsbedingung "/>
    </w:tblPr>
    <w:tblGrid>
      <w:gridCol w:w="4513"/>
      <w:gridCol w:w="4514"/>
    </w:tblGrid>
    <w:tr w:rsidR="003E3E07" w14:paraId="244FF346" w14:textId="77777777" w:rsidTr="003E3E07">
      <w:tc>
        <w:tcPr>
          <w:tcW w:w="2500" w:type="pct"/>
          <w:vAlign w:val="bottom"/>
        </w:tcPr>
        <w:p w14:paraId="54EA8164" w14:textId="301DBB98" w:rsidR="003E3E07" w:rsidRDefault="00000000">
          <w:pPr>
            <w:pStyle w:val="Fuzeile"/>
          </w:pPr>
          <w:sdt>
            <w:sdtPr>
              <w:alias w:val="Firmenname:"/>
              <w:tag w:val="Firmenname:"/>
              <w:id w:val="1655181633"/>
              <w:placeholder>
                <w:docPart w:val="DBE272A20BC643E5A371461682DF52BD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 w:rsidR="00E92F8F">
                <w:t>IT22A WPF Projektarbeit</w:t>
              </w:r>
            </w:sdtContent>
          </w:sdt>
        </w:p>
      </w:tc>
      <w:tc>
        <w:tcPr>
          <w:tcW w:w="2500" w:type="pct"/>
          <w:vAlign w:val="bottom"/>
        </w:tcPr>
        <w:p w14:paraId="4372C081" w14:textId="77777777" w:rsidR="003E3E07" w:rsidRDefault="00000000">
          <w:pPr>
            <w:pStyle w:val="Fuzeile"/>
            <w:jc w:val="right"/>
          </w:pPr>
          <w:sdt>
            <w:sdtPr>
              <w:alias w:val="Vertraulich:"/>
              <w:tag w:val="Vertraulich:"/>
              <w:id w:val="1011334708"/>
              <w:placeholder>
                <w:docPart w:val="ABFA8A5C5561429C969DE938EA88CCB3"/>
              </w:placeholder>
              <w:temporary/>
              <w:showingPlcHdr/>
              <w15:appearance w15:val="hidden"/>
            </w:sdtPr>
            <w:sdtContent>
              <w:r w:rsidR="003E3E07">
                <w:rPr>
                  <w:lang w:bidi="de-DE"/>
                </w:rPr>
                <w:t>VERTRAULICH</w:t>
              </w:r>
            </w:sdtContent>
          </w:sdt>
        </w:p>
      </w:tc>
    </w:tr>
  </w:tbl>
  <w:p w14:paraId="2A34992D" w14:textId="77777777" w:rsidR="008F3975" w:rsidRDefault="008F397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BF31BD" w14:textId="77777777" w:rsidR="001C69DA" w:rsidRDefault="001C69DA">
      <w:pPr>
        <w:spacing w:after="0" w:line="240" w:lineRule="auto"/>
      </w:pPr>
      <w:r>
        <w:separator/>
      </w:r>
    </w:p>
  </w:footnote>
  <w:footnote w:type="continuationSeparator" w:id="0">
    <w:p w14:paraId="21C57942" w14:textId="77777777" w:rsidR="001C69DA" w:rsidRDefault="001C69DA">
      <w:pPr>
        <w:spacing w:after="0" w:line="240" w:lineRule="auto"/>
      </w:pPr>
      <w:r>
        <w:continuationSeparator/>
      </w:r>
    </w:p>
  </w:footnote>
  <w:footnote w:type="continuationNotice" w:id="1">
    <w:p w14:paraId="61E1B287" w14:textId="77777777" w:rsidR="001C69DA" w:rsidRDefault="001C69D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02AD12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A2C3F2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8A1DD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78426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16BD6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BCB5B6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0B284F0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8E4182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EC1DA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C2E32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0164C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BF36B8"/>
    <w:multiLevelType w:val="hybridMultilevel"/>
    <w:tmpl w:val="7BF6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4523F"/>
    <w:multiLevelType w:val="hybridMultilevel"/>
    <w:tmpl w:val="26EE06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67C4B"/>
    <w:multiLevelType w:val="multilevel"/>
    <w:tmpl w:val="04090023"/>
    <w:styleLink w:val="ArtikelAbschnitt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61C341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4742067">
    <w:abstractNumId w:val="9"/>
  </w:num>
  <w:num w:numId="2" w16cid:durableId="370810087">
    <w:abstractNumId w:val="7"/>
  </w:num>
  <w:num w:numId="3" w16cid:durableId="1749962835">
    <w:abstractNumId w:val="6"/>
  </w:num>
  <w:num w:numId="4" w16cid:durableId="1114204307">
    <w:abstractNumId w:val="5"/>
  </w:num>
  <w:num w:numId="5" w16cid:durableId="837617020">
    <w:abstractNumId w:val="4"/>
  </w:num>
  <w:num w:numId="6" w16cid:durableId="1041637346">
    <w:abstractNumId w:val="8"/>
  </w:num>
  <w:num w:numId="7" w16cid:durableId="1636334065">
    <w:abstractNumId w:val="3"/>
  </w:num>
  <w:num w:numId="8" w16cid:durableId="176702394">
    <w:abstractNumId w:val="2"/>
  </w:num>
  <w:num w:numId="9" w16cid:durableId="1326326180">
    <w:abstractNumId w:val="1"/>
  </w:num>
  <w:num w:numId="10" w16cid:durableId="1966499455">
    <w:abstractNumId w:val="0"/>
  </w:num>
  <w:num w:numId="11" w16cid:durableId="414716587">
    <w:abstractNumId w:val="14"/>
  </w:num>
  <w:num w:numId="12" w16cid:durableId="199707822">
    <w:abstractNumId w:val="10"/>
  </w:num>
  <w:num w:numId="13" w16cid:durableId="1031490321">
    <w:abstractNumId w:val="13"/>
  </w:num>
  <w:num w:numId="14" w16cid:durableId="1855413444">
    <w:abstractNumId w:val="12"/>
  </w:num>
  <w:num w:numId="15" w16cid:durableId="7378722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8F"/>
    <w:rsid w:val="00075458"/>
    <w:rsid w:val="000A2F91"/>
    <w:rsid w:val="000B1774"/>
    <w:rsid w:val="00131C3D"/>
    <w:rsid w:val="001C69DA"/>
    <w:rsid w:val="001E025E"/>
    <w:rsid w:val="00257A6C"/>
    <w:rsid w:val="00296FF7"/>
    <w:rsid w:val="002D7D0E"/>
    <w:rsid w:val="002F74A6"/>
    <w:rsid w:val="0030118F"/>
    <w:rsid w:val="003327AC"/>
    <w:rsid w:val="00374DFF"/>
    <w:rsid w:val="00376572"/>
    <w:rsid w:val="0038523F"/>
    <w:rsid w:val="003A4E0F"/>
    <w:rsid w:val="003B28A3"/>
    <w:rsid w:val="003E3E07"/>
    <w:rsid w:val="004256C9"/>
    <w:rsid w:val="004B3322"/>
    <w:rsid w:val="004C5E23"/>
    <w:rsid w:val="00517217"/>
    <w:rsid w:val="005228C6"/>
    <w:rsid w:val="005310FD"/>
    <w:rsid w:val="00576B14"/>
    <w:rsid w:val="005B1D3F"/>
    <w:rsid w:val="005C2F42"/>
    <w:rsid w:val="0060162B"/>
    <w:rsid w:val="006537F6"/>
    <w:rsid w:val="0066185E"/>
    <w:rsid w:val="00666DD5"/>
    <w:rsid w:val="006B0A5B"/>
    <w:rsid w:val="006C0549"/>
    <w:rsid w:val="006F37B3"/>
    <w:rsid w:val="00781C24"/>
    <w:rsid w:val="007A34D4"/>
    <w:rsid w:val="007D77C5"/>
    <w:rsid w:val="008D7824"/>
    <w:rsid w:val="008F3975"/>
    <w:rsid w:val="00995FAC"/>
    <w:rsid w:val="009F3ED4"/>
    <w:rsid w:val="00A06744"/>
    <w:rsid w:val="00A267D0"/>
    <w:rsid w:val="00AA5FA2"/>
    <w:rsid w:val="00AC7E98"/>
    <w:rsid w:val="00B233C1"/>
    <w:rsid w:val="00B57D08"/>
    <w:rsid w:val="00B7609B"/>
    <w:rsid w:val="00C13D4C"/>
    <w:rsid w:val="00C34C91"/>
    <w:rsid w:val="00C62DBD"/>
    <w:rsid w:val="00CA0ACC"/>
    <w:rsid w:val="00CA37F5"/>
    <w:rsid w:val="00DA0BEE"/>
    <w:rsid w:val="00DB3BFE"/>
    <w:rsid w:val="00E30E02"/>
    <w:rsid w:val="00E34199"/>
    <w:rsid w:val="00E43C6B"/>
    <w:rsid w:val="00E662DF"/>
    <w:rsid w:val="00E92F8F"/>
    <w:rsid w:val="00ED3BE3"/>
    <w:rsid w:val="00EF35B3"/>
    <w:rsid w:val="00F623EC"/>
    <w:rsid w:val="00F6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615E12F0"/>
  <w15:chartTrackingRefBased/>
  <w15:docId w15:val="{1C75F8FD-9209-401A-93F1-E9BFD7B80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D7D0E"/>
    <w:rPr>
      <w:rFonts w:ascii="Cambria" w:hAnsi="Cambria"/>
      <w:sz w:val="20"/>
    </w:rPr>
  </w:style>
  <w:style w:type="paragraph" w:styleId="berschrift1">
    <w:name w:val="heading 1"/>
    <w:basedOn w:val="Standard"/>
    <w:next w:val="Standard"/>
    <w:link w:val="berschrift1Zchn"/>
    <w:uiPriority w:val="1"/>
    <w:qFormat/>
    <w:rsid w:val="00376572"/>
    <w:pPr>
      <w:keepNext/>
      <w:keepLines/>
      <w:spacing w:after="0"/>
      <w:outlineLvl w:val="0"/>
    </w:pPr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1"/>
    <w:qFormat/>
    <w:rsid w:val="00376572"/>
    <w:pPr>
      <w:keepNext/>
      <w:keepLines/>
      <w:pBdr>
        <w:top w:val="single" w:sz="4" w:space="1" w:color="595959" w:themeColor="text1" w:themeTint="A6"/>
      </w:pBdr>
      <w:spacing w:before="360" w:after="0"/>
      <w:outlineLvl w:val="1"/>
    </w:pPr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1"/>
    <w:qFormat/>
    <w:rsid w:val="00376572"/>
    <w:pPr>
      <w:keepNext/>
      <w:keepLines/>
      <w:spacing w:before="600" w:after="0"/>
      <w:jc w:val="right"/>
      <w:outlineLvl w:val="2"/>
    </w:pPr>
    <w:rPr>
      <w:rFonts w:ascii="Calibri" w:eastAsiaTheme="majorEastAsia" w:hAnsi="Calibri" w:cs="Calibri"/>
      <w:color w:val="2E74B5" w:themeColor="accent1" w:themeShade="BF"/>
      <w:sz w:val="40"/>
      <w:szCs w:val="4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rsid w:val="00376572"/>
    <w:pPr>
      <w:keepNext/>
      <w:keepLines/>
      <w:spacing w:before="40" w:after="0"/>
      <w:outlineLvl w:val="3"/>
    </w:pPr>
    <w:rPr>
      <w:rFonts w:ascii="Calibri" w:eastAsiaTheme="majorEastAsia" w:hAnsi="Calibri" w:cs="Calibr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76572"/>
    <w:pPr>
      <w:keepNext/>
      <w:keepLines/>
      <w:spacing w:before="40" w:after="0"/>
      <w:outlineLvl w:val="4"/>
    </w:pPr>
    <w:rPr>
      <w:rFonts w:ascii="Calibri" w:eastAsiaTheme="majorEastAsia" w:hAnsi="Calibri" w:cs="Calibr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76572"/>
    <w:pPr>
      <w:keepNext/>
      <w:keepLines/>
      <w:spacing w:before="40" w:after="0"/>
      <w:outlineLvl w:val="5"/>
    </w:pPr>
    <w:rPr>
      <w:rFonts w:ascii="Calibri" w:eastAsiaTheme="majorEastAsia" w:hAnsi="Calibri" w:cs="Calibr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76572"/>
    <w:pPr>
      <w:keepNext/>
      <w:keepLines/>
      <w:spacing w:before="40" w:after="0"/>
      <w:outlineLvl w:val="6"/>
    </w:pPr>
    <w:rPr>
      <w:rFonts w:ascii="Calibri" w:eastAsiaTheme="majorEastAsia" w:hAnsi="Calibri" w:cs="Calibr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76572"/>
    <w:pPr>
      <w:keepNext/>
      <w:keepLines/>
      <w:spacing w:before="40" w:after="0"/>
      <w:outlineLvl w:val="7"/>
    </w:pPr>
    <w:rPr>
      <w:rFonts w:ascii="Calibri" w:eastAsiaTheme="majorEastAsia" w:hAnsi="Calibri" w:cs="Calibri"/>
      <w:color w:val="272727" w:themeColor="text1" w:themeTint="D8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76572"/>
    <w:pPr>
      <w:keepNext/>
      <w:keepLines/>
      <w:spacing w:before="40" w:after="0"/>
      <w:outlineLvl w:val="8"/>
    </w:pPr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1"/>
    <w:rsid w:val="00376572"/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376572"/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"/>
    <w:qFormat/>
    <w:rsid w:val="00376572"/>
    <w:pPr>
      <w:numPr>
        <w:ilvl w:val="1"/>
      </w:numPr>
      <w:spacing w:after="160"/>
      <w:jc w:val="right"/>
    </w:pPr>
    <w:rPr>
      <w:caps/>
      <w:color w:val="595959" w:themeColor="text1" w:themeTint="A6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"/>
    <w:rsid w:val="00376572"/>
    <w:rPr>
      <w:rFonts w:ascii="Cambria" w:hAnsi="Cambria"/>
      <w:caps/>
      <w:color w:val="595959" w:themeColor="text1" w:themeTint="A6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"/>
    <w:qFormat/>
    <w:rsid w:val="00376572"/>
    <w:pPr>
      <w:spacing w:before="600" w:after="600" w:line="240" w:lineRule="auto"/>
      <w:contextualSpacing/>
      <w:jc w:val="right"/>
    </w:pPr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"/>
    <w:rsid w:val="00376572"/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Standard"/>
    <w:uiPriority w:val="1"/>
    <w:qFormat/>
    <w:rsid w:val="00376572"/>
    <w:pPr>
      <w:spacing w:before="360"/>
      <w:jc w:val="right"/>
    </w:pPr>
    <w:rPr>
      <w:noProof/>
    </w:rPr>
  </w:style>
  <w:style w:type="character" w:customStyle="1" w:styleId="berschrift3Zchn">
    <w:name w:val="Überschrift 3 Zchn"/>
    <w:basedOn w:val="Absatz-Standardschriftart"/>
    <w:link w:val="berschrift3"/>
    <w:uiPriority w:val="1"/>
    <w:rsid w:val="00376572"/>
    <w:rPr>
      <w:rFonts w:ascii="Calibri" w:eastAsiaTheme="majorEastAsia" w:hAnsi="Calibri" w:cs="Calibri"/>
      <w:color w:val="2E74B5" w:themeColor="accent1" w:themeShade="BF"/>
      <w:sz w:val="40"/>
      <w:szCs w:val="40"/>
    </w:rPr>
  </w:style>
  <w:style w:type="paragraph" w:styleId="Fuzeile">
    <w:name w:val="footer"/>
    <w:basedOn w:val="Standard"/>
    <w:link w:val="FuzeileZchn"/>
    <w:uiPriority w:val="2"/>
    <w:rsid w:val="00376572"/>
    <w:pP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2"/>
    <w:rsid w:val="00376572"/>
    <w:rPr>
      <w:rFonts w:ascii="Cambria" w:hAnsi="Cambria"/>
    </w:rPr>
  </w:style>
  <w:style w:type="table" w:styleId="Tabellenraster">
    <w:name w:val="Table Grid"/>
    <w:basedOn w:val="NormaleTabelle"/>
    <w:uiPriority w:val="39"/>
    <w:rsid w:val="00376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3765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76572"/>
    <w:rPr>
      <w:rFonts w:ascii="Cambria" w:hAnsi="Cambri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7657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76572"/>
    <w:rPr>
      <w:rFonts w:ascii="Segoe UI" w:hAnsi="Segoe UI" w:cs="Segoe UI"/>
      <w:szCs w:val="18"/>
    </w:rPr>
  </w:style>
  <w:style w:type="paragraph" w:styleId="Literaturverzeichnis">
    <w:name w:val="Bibliography"/>
    <w:basedOn w:val="Standard"/>
    <w:next w:val="Standard"/>
    <w:uiPriority w:val="37"/>
    <w:semiHidden/>
    <w:unhideWhenUsed/>
    <w:rsid w:val="00376572"/>
  </w:style>
  <w:style w:type="paragraph" w:styleId="Blocktext">
    <w:name w:val="Block Text"/>
    <w:basedOn w:val="Standard"/>
    <w:uiPriority w:val="99"/>
    <w:semiHidden/>
    <w:unhideWhenUsed/>
    <w:rsid w:val="00376572"/>
    <w:pPr>
      <w:pBdr>
        <w:top w:val="single" w:sz="2" w:space="10" w:color="2E74B5" w:themeColor="accent1" w:themeShade="BF" w:shadow="1"/>
        <w:left w:val="single" w:sz="2" w:space="10" w:color="2E74B5" w:themeColor="accent1" w:themeShade="BF" w:shadow="1"/>
        <w:bottom w:val="single" w:sz="2" w:space="10" w:color="2E74B5" w:themeColor="accent1" w:themeShade="BF" w:shadow="1"/>
        <w:right w:val="single" w:sz="2" w:space="10" w:color="2E74B5" w:themeColor="accent1" w:themeShade="BF" w:shadow="1"/>
      </w:pBdr>
      <w:ind w:left="1152" w:right="1152"/>
    </w:pPr>
    <w:rPr>
      <w:i/>
      <w:iCs/>
      <w:color w:val="2E74B5" w:themeColor="accent1" w:themeShade="BF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376572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376572"/>
    <w:rPr>
      <w:rFonts w:ascii="Cambria" w:hAnsi="Cambria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376572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376572"/>
    <w:rPr>
      <w:rFonts w:ascii="Cambria" w:hAnsi="Cambria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376572"/>
    <w:pPr>
      <w:spacing w:after="120"/>
    </w:pPr>
    <w:rPr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376572"/>
    <w:rPr>
      <w:rFonts w:ascii="Cambria" w:hAnsi="Cambria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376572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376572"/>
    <w:rPr>
      <w:rFonts w:ascii="Cambria" w:hAnsi="Cambria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376572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376572"/>
    <w:rPr>
      <w:rFonts w:ascii="Cambria" w:hAnsi="Cambria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376572"/>
    <w:pPr>
      <w:spacing w:after="20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376572"/>
    <w:rPr>
      <w:rFonts w:ascii="Cambria" w:hAnsi="Cambria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376572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376572"/>
    <w:rPr>
      <w:rFonts w:ascii="Cambria" w:hAnsi="Cambria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376572"/>
    <w:pPr>
      <w:spacing w:after="120"/>
      <w:ind w:left="283"/>
    </w:pPr>
    <w:rPr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376572"/>
    <w:rPr>
      <w:rFonts w:ascii="Cambria" w:hAnsi="Cambria"/>
      <w:szCs w:val="16"/>
    </w:rPr>
  </w:style>
  <w:style w:type="character" w:styleId="Buchtitel">
    <w:name w:val="Book Title"/>
    <w:basedOn w:val="Absatz-Standardschriftart"/>
    <w:uiPriority w:val="33"/>
    <w:semiHidden/>
    <w:unhideWhenUsed/>
    <w:qFormat/>
    <w:rsid w:val="00376572"/>
    <w:rPr>
      <w:rFonts w:ascii="Cambria" w:hAnsi="Cambria"/>
      <w:b/>
      <w:bCs/>
      <w:i/>
      <w:iCs/>
      <w:spacing w:val="5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76572"/>
    <w:pPr>
      <w:spacing w:line="240" w:lineRule="auto"/>
    </w:pPr>
    <w:rPr>
      <w:i/>
      <w:iCs/>
      <w:color w:val="44546A" w:themeColor="text2"/>
      <w:szCs w:val="18"/>
    </w:rPr>
  </w:style>
  <w:style w:type="paragraph" w:styleId="Gruformel">
    <w:name w:val="Closing"/>
    <w:basedOn w:val="Standard"/>
    <w:link w:val="GruformelZchn"/>
    <w:uiPriority w:val="99"/>
    <w:semiHidden/>
    <w:unhideWhenUsed/>
    <w:rsid w:val="00376572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376572"/>
    <w:rPr>
      <w:rFonts w:ascii="Cambria" w:hAnsi="Cambria"/>
    </w:rPr>
  </w:style>
  <w:style w:type="table" w:styleId="FarbigesRaster">
    <w:name w:val="Colorful Grid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zeichen">
    <w:name w:val="annotation reference"/>
    <w:basedOn w:val="Absatz-Standardschriftart"/>
    <w:uiPriority w:val="99"/>
    <w:semiHidden/>
    <w:unhideWhenUsed/>
    <w:rsid w:val="00376572"/>
    <w:rPr>
      <w:rFonts w:ascii="Cambria" w:hAnsi="Cambria"/>
      <w:sz w:val="22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76572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76572"/>
    <w:rPr>
      <w:rFonts w:ascii="Cambria" w:hAnsi="Cambria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7657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76572"/>
    <w:rPr>
      <w:rFonts w:ascii="Cambria" w:hAnsi="Cambria"/>
      <w:b/>
      <w:bCs/>
      <w:szCs w:val="20"/>
    </w:rPr>
  </w:style>
  <w:style w:type="table" w:styleId="DunkleListe">
    <w:name w:val="Dark List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376572"/>
  </w:style>
  <w:style w:type="character" w:customStyle="1" w:styleId="DatumZchn">
    <w:name w:val="Datum Zchn"/>
    <w:basedOn w:val="Absatz-Standardschriftart"/>
    <w:link w:val="Datum"/>
    <w:uiPriority w:val="99"/>
    <w:semiHidden/>
    <w:rsid w:val="00376572"/>
    <w:rPr>
      <w:rFonts w:ascii="Cambria" w:hAnsi="Cambria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37657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376572"/>
    <w:rPr>
      <w:rFonts w:ascii="Segoe UI" w:hAnsi="Segoe UI" w:cs="Segoe UI"/>
      <w:szCs w:val="16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376572"/>
    <w:pPr>
      <w:spacing w:after="0" w:line="240" w:lineRule="auto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376572"/>
    <w:rPr>
      <w:rFonts w:ascii="Cambria" w:hAnsi="Cambria"/>
    </w:rPr>
  </w:style>
  <w:style w:type="character" w:styleId="Hervorhebung">
    <w:name w:val="Emphasis"/>
    <w:basedOn w:val="Absatz-Standardschriftart"/>
    <w:uiPriority w:val="20"/>
    <w:semiHidden/>
    <w:unhideWhenUsed/>
    <w:qFormat/>
    <w:rsid w:val="00376572"/>
    <w:rPr>
      <w:rFonts w:ascii="Cambria" w:hAnsi="Cambria"/>
      <w:i/>
      <w:iCs/>
      <w:color w:val="595959" w:themeColor="text1" w:themeTint="A6"/>
    </w:rPr>
  </w:style>
  <w:style w:type="character" w:styleId="Endnotenzeichen">
    <w:name w:val="endnote reference"/>
    <w:basedOn w:val="Absatz-Standardschriftart"/>
    <w:uiPriority w:val="99"/>
    <w:semiHidden/>
    <w:unhideWhenUsed/>
    <w:rsid w:val="00376572"/>
    <w:rPr>
      <w:rFonts w:ascii="Cambria" w:hAnsi="Cambria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376572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376572"/>
    <w:rPr>
      <w:rFonts w:ascii="Cambria" w:hAnsi="Cambria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37657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Theme="majorEastAsia" w:hAnsi="Calibri" w:cs="Calibri"/>
      <w:sz w:val="24"/>
      <w:szCs w:val="24"/>
    </w:rPr>
  </w:style>
  <w:style w:type="paragraph" w:styleId="Umschlagabsenderadresse">
    <w:name w:val="envelope return"/>
    <w:basedOn w:val="Standard"/>
    <w:uiPriority w:val="99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szCs w:val="20"/>
    </w:rPr>
  </w:style>
  <w:style w:type="character" w:styleId="BesuchterLink">
    <w:name w:val="FollowedHyperlink"/>
    <w:basedOn w:val="Absatz-Standardschriftart"/>
    <w:uiPriority w:val="99"/>
    <w:semiHidden/>
    <w:unhideWhenUsed/>
    <w:rsid w:val="00376572"/>
    <w:rPr>
      <w:rFonts w:ascii="Cambria" w:hAnsi="Cambria"/>
      <w:color w:val="954F72" w:themeColor="followedHyperlink"/>
      <w:u w:val="single"/>
    </w:rPr>
  </w:style>
  <w:style w:type="character" w:styleId="Funotenzeichen">
    <w:name w:val="footnote reference"/>
    <w:basedOn w:val="Absatz-Standardschriftart"/>
    <w:uiPriority w:val="99"/>
    <w:semiHidden/>
    <w:unhideWhenUsed/>
    <w:rsid w:val="00376572"/>
    <w:rPr>
      <w:rFonts w:ascii="Cambria" w:hAnsi="Cambria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76572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76572"/>
    <w:rPr>
      <w:rFonts w:ascii="Cambria" w:hAnsi="Cambria"/>
      <w:szCs w:val="20"/>
    </w:rPr>
  </w:style>
  <w:style w:type="table" w:styleId="Gitternetztabelle1hell">
    <w:name w:val="Grid Table 1 Light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ashtag1">
    <w:name w:val="Hashtag1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76572"/>
    <w:rPr>
      <w:rFonts w:ascii="Calibri" w:eastAsiaTheme="majorEastAsia" w:hAnsi="Calibri" w:cs="Calibr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76572"/>
    <w:rPr>
      <w:rFonts w:ascii="Calibri" w:eastAsiaTheme="majorEastAsia" w:hAnsi="Calibri" w:cs="Calibr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76572"/>
    <w:rPr>
      <w:rFonts w:ascii="Calibri" w:eastAsiaTheme="majorEastAsia" w:hAnsi="Calibri" w:cs="Calibr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76572"/>
    <w:rPr>
      <w:rFonts w:ascii="Calibri" w:eastAsiaTheme="majorEastAsia" w:hAnsi="Calibri" w:cs="Calibr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76572"/>
    <w:rPr>
      <w:rFonts w:ascii="Calibri" w:eastAsiaTheme="majorEastAsia" w:hAnsi="Calibri" w:cs="Calibri"/>
      <w:color w:val="272727" w:themeColor="text1" w:themeTint="D8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76572"/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styleId="HTMLAkronym">
    <w:name w:val="HTML Acronym"/>
    <w:basedOn w:val="Absatz-Standardschriftart"/>
    <w:uiPriority w:val="99"/>
    <w:semiHidden/>
    <w:unhideWhenUsed/>
    <w:rsid w:val="00376572"/>
    <w:rPr>
      <w:rFonts w:ascii="Cambria" w:hAnsi="Cambria"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376572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376572"/>
    <w:rPr>
      <w:rFonts w:ascii="Cambria" w:hAnsi="Cambria"/>
      <w:i/>
      <w:iCs/>
    </w:rPr>
  </w:style>
  <w:style w:type="character" w:styleId="HTMLZitat">
    <w:name w:val="HTML Cite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76572"/>
    <w:pPr>
      <w:spacing w:after="0" w:line="240" w:lineRule="auto"/>
    </w:pPr>
    <w:rPr>
      <w:rFonts w:ascii="Consolas" w:hAnsi="Consolas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76572"/>
    <w:rPr>
      <w:rFonts w:ascii="Consolas" w:hAnsi="Consolas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376572"/>
    <w:rPr>
      <w:rFonts w:ascii="Consolas" w:hAnsi="Consolas"/>
      <w:sz w:val="24"/>
      <w:szCs w:val="24"/>
    </w:rPr>
  </w:style>
  <w:style w:type="character" w:styleId="HTMLSchreibmaschine">
    <w:name w:val="HTML Typewriter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yperlink">
    <w:name w:val="Hyperlink"/>
    <w:basedOn w:val="Absatz-Standardschriftart"/>
    <w:uiPriority w:val="99"/>
    <w:semiHidden/>
    <w:unhideWhenUsed/>
    <w:rsid w:val="00376572"/>
    <w:rPr>
      <w:rFonts w:ascii="Cambria" w:hAnsi="Cambria"/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22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44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66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88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10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32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54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760" w:hanging="22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98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376572"/>
    <w:rPr>
      <w:rFonts w:ascii="Calibri" w:eastAsiaTheme="majorEastAsia" w:hAnsi="Calibri" w:cs="Calibri"/>
      <w:b/>
      <w:bCs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sid w:val="00376572"/>
    <w:rPr>
      <w:rFonts w:ascii="Cambria" w:hAnsi="Cambria"/>
      <w:i/>
      <w:iCs/>
      <w:color w:val="2E74B5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rsid w:val="0037657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376572"/>
    <w:rPr>
      <w:rFonts w:ascii="Cambria" w:hAnsi="Cambria"/>
      <w:i/>
      <w:iCs/>
      <w:color w:val="2E74B5" w:themeColor="accent1" w:themeShade="BF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sid w:val="00376572"/>
    <w:rPr>
      <w:rFonts w:ascii="Cambria" w:hAnsi="Cambria"/>
      <w:b/>
      <w:bCs/>
      <w:caps w:val="0"/>
      <w:smallCaps/>
      <w:color w:val="2E74B5" w:themeColor="accent1" w:themeShade="BF"/>
      <w:spacing w:val="5"/>
    </w:rPr>
  </w:style>
  <w:style w:type="table" w:styleId="HellesRaster">
    <w:name w:val="Light Grid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37657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376572"/>
    <w:rPr>
      <w:rFonts w:ascii="Cambria" w:hAnsi="Cambria"/>
    </w:rPr>
  </w:style>
  <w:style w:type="paragraph" w:styleId="Liste">
    <w:name w:val="List"/>
    <w:basedOn w:val="Standard"/>
    <w:uiPriority w:val="99"/>
    <w:semiHidden/>
    <w:unhideWhenUsed/>
    <w:rsid w:val="00376572"/>
    <w:pPr>
      <w:ind w:left="283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376572"/>
    <w:pPr>
      <w:ind w:left="566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376572"/>
    <w:pPr>
      <w:ind w:left="849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376572"/>
    <w:pPr>
      <w:ind w:left="1132" w:hanging="283"/>
      <w:contextualSpacing/>
    </w:pPr>
  </w:style>
  <w:style w:type="paragraph" w:styleId="Liste5">
    <w:name w:val="List 5"/>
    <w:basedOn w:val="Standard"/>
    <w:uiPriority w:val="99"/>
    <w:semiHidden/>
    <w:unhideWhenUsed/>
    <w:rsid w:val="00376572"/>
    <w:pPr>
      <w:ind w:left="1415" w:hanging="283"/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376572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376572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376572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376572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376572"/>
    <w:pPr>
      <w:numPr>
        <w:numId w:val="5"/>
      </w:numPr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376572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376572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376572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376572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semiHidden/>
    <w:unhideWhenUsed/>
    <w:rsid w:val="00376572"/>
    <w:pPr>
      <w:spacing w:after="120"/>
      <w:ind w:left="1415"/>
      <w:contextualSpacing/>
    </w:pPr>
  </w:style>
  <w:style w:type="paragraph" w:styleId="Listennummer">
    <w:name w:val="List Number"/>
    <w:basedOn w:val="Standard"/>
    <w:uiPriority w:val="99"/>
    <w:semiHidden/>
    <w:unhideWhenUsed/>
    <w:rsid w:val="00376572"/>
    <w:pPr>
      <w:numPr>
        <w:numId w:val="6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376572"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376572"/>
    <w:pPr>
      <w:numPr>
        <w:numId w:val="8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376572"/>
    <w:pPr>
      <w:numPr>
        <w:numId w:val="9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rsid w:val="00376572"/>
    <w:pPr>
      <w:numPr>
        <w:numId w:val="10"/>
      </w:numPr>
      <w:contextualSpacing/>
    </w:pPr>
  </w:style>
  <w:style w:type="paragraph" w:styleId="Listenabsatz">
    <w:name w:val="List Paragraph"/>
    <w:basedOn w:val="Standard"/>
    <w:uiPriority w:val="34"/>
    <w:unhideWhenUsed/>
    <w:qFormat/>
    <w:rsid w:val="00376572"/>
    <w:pPr>
      <w:ind w:left="720"/>
      <w:contextualSpacing/>
    </w:pPr>
  </w:style>
  <w:style w:type="table" w:styleId="Listentabelle1hell">
    <w:name w:val="List Table 1 Light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2">
    <w:name w:val="List Table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3">
    <w:name w:val="List Table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xt">
    <w:name w:val="macro"/>
    <w:link w:val="MakrotextZchn"/>
    <w:uiPriority w:val="99"/>
    <w:semiHidden/>
    <w:unhideWhenUsed/>
    <w:rsid w:val="0037657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376572"/>
    <w:rPr>
      <w:rFonts w:ascii="Consolas" w:hAnsi="Consolas"/>
      <w:szCs w:val="20"/>
    </w:rPr>
  </w:style>
  <w:style w:type="table" w:styleId="MittleresRaster1">
    <w:name w:val="Medium Grid 1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Erwhnung1">
    <w:name w:val="Erwähnung1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37657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Calibri" w:eastAsiaTheme="majorEastAsia" w:hAnsi="Calibri" w:cs="Calibr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376572"/>
    <w:rPr>
      <w:rFonts w:ascii="Calibri" w:eastAsiaTheme="majorEastAsia" w:hAnsi="Calibri" w:cs="Calibri"/>
      <w:sz w:val="24"/>
      <w:szCs w:val="24"/>
      <w:shd w:val="pct20" w:color="auto" w:fill="auto"/>
    </w:rPr>
  </w:style>
  <w:style w:type="paragraph" w:styleId="KeinLeerraum">
    <w:name w:val="No Spacing"/>
    <w:uiPriority w:val="36"/>
    <w:semiHidden/>
    <w:unhideWhenUsed/>
    <w:qFormat/>
    <w:rsid w:val="00376572"/>
    <w:pPr>
      <w:spacing w:after="0" w:line="240" w:lineRule="auto"/>
    </w:pPr>
    <w:rPr>
      <w:rFonts w:ascii="Cambria" w:hAnsi="Cambria"/>
    </w:rPr>
  </w:style>
  <w:style w:type="paragraph" w:styleId="StandardWeb">
    <w:name w:val="Normal (Web)"/>
    <w:basedOn w:val="Standard"/>
    <w:uiPriority w:val="99"/>
    <w:semiHidden/>
    <w:unhideWhenUsed/>
    <w:rsid w:val="00376572"/>
    <w:rPr>
      <w:rFonts w:ascii="Times New Roman" w:hAnsi="Times New Roman" w:cs="Times New Roman"/>
      <w:sz w:val="24"/>
      <w:szCs w:val="24"/>
    </w:rPr>
  </w:style>
  <w:style w:type="paragraph" w:styleId="Standardeinzug">
    <w:name w:val="Normal Indent"/>
    <w:basedOn w:val="Standard"/>
    <w:uiPriority w:val="99"/>
    <w:semiHidden/>
    <w:unhideWhenUsed/>
    <w:rsid w:val="00376572"/>
    <w:pPr>
      <w:ind w:left="720"/>
    </w:p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376572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376572"/>
    <w:rPr>
      <w:rFonts w:ascii="Cambria" w:hAnsi="Cambria"/>
    </w:rPr>
  </w:style>
  <w:style w:type="character" w:styleId="Seitenzahl">
    <w:name w:val="page number"/>
    <w:basedOn w:val="Absatz-Standardschriftart"/>
    <w:uiPriority w:val="99"/>
    <w:semiHidden/>
    <w:unhideWhenUsed/>
    <w:rsid w:val="00376572"/>
    <w:rPr>
      <w:rFonts w:ascii="Cambria" w:hAnsi="Cambria"/>
    </w:rPr>
  </w:style>
  <w:style w:type="table" w:styleId="EinfacheTabelle1">
    <w:name w:val="Plain Table 1"/>
    <w:basedOn w:val="NormaleTabelle"/>
    <w:uiPriority w:val="41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urText">
    <w:name w:val="Plain Text"/>
    <w:basedOn w:val="Standard"/>
    <w:link w:val="NurTextZchn"/>
    <w:uiPriority w:val="99"/>
    <w:semiHidden/>
    <w:unhideWhenUsed/>
    <w:rsid w:val="00376572"/>
    <w:pPr>
      <w:spacing w:after="0" w:line="240" w:lineRule="auto"/>
    </w:pPr>
    <w:rPr>
      <w:rFonts w:ascii="Consolas" w:hAnsi="Consolas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376572"/>
    <w:rPr>
      <w:rFonts w:ascii="Consolas" w:hAnsi="Consolas"/>
      <w:szCs w:val="21"/>
    </w:rPr>
  </w:style>
  <w:style w:type="paragraph" w:styleId="Zitat">
    <w:name w:val="Quote"/>
    <w:basedOn w:val="Standard"/>
    <w:next w:val="Standard"/>
    <w:link w:val="ZitatZchn"/>
    <w:uiPriority w:val="29"/>
    <w:semiHidden/>
    <w:unhideWhenUsed/>
    <w:qFormat/>
    <w:rsid w:val="0037657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376572"/>
    <w:rPr>
      <w:rFonts w:ascii="Cambria" w:hAnsi="Cambria"/>
      <w:i/>
      <w:iCs/>
      <w:color w:val="404040" w:themeColor="text1" w:themeTint="BF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376572"/>
  </w:style>
  <w:style w:type="character" w:customStyle="1" w:styleId="AnredeZchn">
    <w:name w:val="Anrede Zchn"/>
    <w:basedOn w:val="Absatz-Standardschriftart"/>
    <w:link w:val="Anrede"/>
    <w:uiPriority w:val="99"/>
    <w:semiHidden/>
    <w:rsid w:val="00376572"/>
    <w:rPr>
      <w:rFonts w:ascii="Cambria" w:hAnsi="Cambria"/>
    </w:rPr>
  </w:style>
  <w:style w:type="paragraph" w:styleId="Unterschrift">
    <w:name w:val="Signature"/>
    <w:basedOn w:val="Standard"/>
    <w:link w:val="UnterschriftZchn"/>
    <w:uiPriority w:val="99"/>
    <w:semiHidden/>
    <w:unhideWhenUsed/>
    <w:rsid w:val="00376572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376572"/>
    <w:rPr>
      <w:rFonts w:ascii="Cambria" w:hAnsi="Cambria"/>
    </w:rPr>
  </w:style>
  <w:style w:type="character" w:customStyle="1" w:styleId="IntelligenterLink1">
    <w:name w:val="Intelligenter Link1"/>
    <w:basedOn w:val="Absatz-Standardschriftart"/>
    <w:uiPriority w:val="99"/>
    <w:semiHidden/>
    <w:unhideWhenUsed/>
    <w:rsid w:val="00376572"/>
    <w:rPr>
      <w:rFonts w:ascii="Cambria" w:hAnsi="Cambria"/>
      <w:u w:val="dotted"/>
    </w:rPr>
  </w:style>
  <w:style w:type="character" w:styleId="Fett">
    <w:name w:val="Strong"/>
    <w:basedOn w:val="Absatz-Standardschriftart"/>
    <w:uiPriority w:val="22"/>
    <w:semiHidden/>
    <w:unhideWhenUsed/>
    <w:qFormat/>
    <w:rsid w:val="00376572"/>
    <w:rPr>
      <w:rFonts w:ascii="Cambria" w:hAnsi="Cambria"/>
      <w:b/>
      <w:bCs/>
    </w:rPr>
  </w:style>
  <w:style w:type="character" w:styleId="SchwacheHervorhebung">
    <w:name w:val="Subtle Emphasis"/>
    <w:basedOn w:val="Absatz-Standardschriftart"/>
    <w:uiPriority w:val="19"/>
    <w:unhideWhenUsed/>
    <w:qFormat/>
    <w:rsid w:val="00376572"/>
    <w:rPr>
      <w:rFonts w:ascii="Cambria" w:hAnsi="Cambria"/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sid w:val="00376572"/>
    <w:rPr>
      <w:rFonts w:ascii="Cambria" w:hAnsi="Cambria"/>
      <w:smallCaps/>
      <w:color w:val="5A5A5A" w:themeColor="text1" w:themeTint="A5"/>
    </w:rPr>
  </w:style>
  <w:style w:type="table" w:styleId="Tabelle3D-Effekt1">
    <w:name w:val="Table 3D effects 1"/>
    <w:basedOn w:val="NormaleTabelle"/>
    <w:uiPriority w:val="99"/>
    <w:semiHidden/>
    <w:unhideWhenUsed/>
    <w:rsid w:val="0037657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37657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37657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37657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37657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37657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37657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37657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37657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37657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37657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37657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37657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37657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37657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37657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37657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37657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3765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eListe1">
    <w:name w:val="Table List 1"/>
    <w:basedOn w:val="NormaleTabelle"/>
    <w:uiPriority w:val="99"/>
    <w:semiHidden/>
    <w:unhideWhenUsed/>
    <w:rsid w:val="0037657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37657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37657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37657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37657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376572"/>
    <w:pPr>
      <w:spacing w:after="0"/>
      <w:ind w:left="220" w:hanging="220"/>
    </w:pPr>
  </w:style>
  <w:style w:type="paragraph" w:styleId="Abbildungsverzeichnis">
    <w:name w:val="table of figures"/>
    <w:basedOn w:val="Standard"/>
    <w:next w:val="Standard"/>
    <w:uiPriority w:val="99"/>
    <w:semiHidden/>
    <w:unhideWhenUsed/>
    <w:rsid w:val="00376572"/>
    <w:pPr>
      <w:spacing w:after="0"/>
    </w:pPr>
  </w:style>
  <w:style w:type="table" w:styleId="TabelleProfessionell">
    <w:name w:val="Table Professional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37657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37657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37657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rsid w:val="0037657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376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37657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37657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rsid w:val="0037657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GV-berschrift">
    <w:name w:val="toa heading"/>
    <w:basedOn w:val="Standard"/>
    <w:next w:val="Standard"/>
    <w:uiPriority w:val="99"/>
    <w:semiHidden/>
    <w:unhideWhenUsed/>
    <w:rsid w:val="00376572"/>
    <w:pPr>
      <w:spacing w:before="120"/>
    </w:pPr>
    <w:rPr>
      <w:rFonts w:ascii="Calibri" w:eastAsiaTheme="majorEastAsia" w:hAnsi="Calibri" w:cs="Calibri"/>
      <w:b/>
      <w:bCs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semiHidden/>
    <w:unhideWhenUsed/>
    <w:rsid w:val="0037657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semiHidden/>
    <w:unhideWhenUsed/>
    <w:rsid w:val="0037657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376572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6572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6572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6572"/>
    <w:pPr>
      <w:spacing w:after="100"/>
      <w:ind w:left="11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6572"/>
    <w:pPr>
      <w:spacing w:after="100"/>
      <w:ind w:left="132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6572"/>
    <w:pPr>
      <w:spacing w:after="100"/>
      <w:ind w:left="154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6572"/>
    <w:pPr>
      <w:spacing w:after="100"/>
      <w:ind w:left="1760"/>
    </w:p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76572"/>
    <w:pPr>
      <w:spacing w:before="240"/>
      <w:outlineLvl w:val="9"/>
    </w:p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376572"/>
    <w:rPr>
      <w:rFonts w:ascii="Cambria" w:hAnsi="Cambria"/>
      <w:color w:val="595959" w:themeColor="text1" w:themeTint="A6"/>
      <w:shd w:val="clear" w:color="auto" w:fill="E6E6E6"/>
    </w:rPr>
  </w:style>
  <w:style w:type="character" w:styleId="Platzhaltertext">
    <w:name w:val="Placeholder Text"/>
    <w:basedOn w:val="Absatz-Standardschriftart"/>
    <w:uiPriority w:val="2"/>
    <w:semiHidden/>
    <w:rsid w:val="00376572"/>
    <w:rPr>
      <w:rFonts w:ascii="Cambria" w:hAnsi="Cambria"/>
      <w:color w:val="808080"/>
    </w:rPr>
  </w:style>
  <w:style w:type="numbering" w:styleId="111111">
    <w:name w:val="Outline List 2"/>
    <w:basedOn w:val="KeineListe"/>
    <w:uiPriority w:val="99"/>
    <w:semiHidden/>
    <w:unhideWhenUsed/>
    <w:rsid w:val="00376572"/>
    <w:pPr>
      <w:numPr>
        <w:numId w:val="11"/>
      </w:numPr>
    </w:pPr>
  </w:style>
  <w:style w:type="numbering" w:styleId="1ai">
    <w:name w:val="Outline List 1"/>
    <w:basedOn w:val="KeineListe"/>
    <w:uiPriority w:val="99"/>
    <w:semiHidden/>
    <w:unhideWhenUsed/>
    <w:rsid w:val="00376572"/>
    <w:pPr>
      <w:numPr>
        <w:numId w:val="12"/>
      </w:numPr>
    </w:pPr>
  </w:style>
  <w:style w:type="numbering" w:styleId="ArtikelAbschnitt">
    <w:name w:val="Outline List 3"/>
    <w:basedOn w:val="KeineListe"/>
    <w:uiPriority w:val="99"/>
    <w:semiHidden/>
    <w:unhideWhenUsed/>
    <w:rsid w:val="00376572"/>
    <w:pPr>
      <w:numPr>
        <w:numId w:val="13"/>
      </w:numPr>
    </w:pPr>
  </w:style>
  <w:style w:type="character" w:styleId="Hashtag">
    <w:name w:val="Hashtag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styleId="Erwhnung">
    <w:name w:val="Mention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styleId="SmartHyperlink">
    <w:name w:val="Smart Hyperlink"/>
    <w:basedOn w:val="Absatz-Standardschriftart"/>
    <w:uiPriority w:val="99"/>
    <w:semiHidden/>
    <w:unhideWhenUsed/>
    <w:rsid w:val="00376572"/>
    <w:rPr>
      <w:rFonts w:ascii="Cambria" w:hAnsi="Cambria"/>
      <w:u w:val="dotted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76572"/>
    <w:rPr>
      <w:rFonts w:ascii="Cambria" w:hAnsi="Cambria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h\AppData\Roaming\Microsoft\Templates\Kurzpr&#228;sentation%20(Elevator%20Pitch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FED026AC1E44EA7B06385EB0895CBF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42AEB1-A6E8-4148-889A-77985070DFD7}"/>
      </w:docPartPr>
      <w:docPartBody>
        <w:p w:rsidR="00000000" w:rsidRDefault="00000000">
          <w:pPr>
            <w:pStyle w:val="9FED026AC1E44EA7B06385EB0895CBF4"/>
          </w:pPr>
          <w:r w:rsidRPr="00376572">
            <w:rPr>
              <w:lang w:bidi="de-DE"/>
            </w:rPr>
            <w:t>Firmenname</w:t>
          </w:r>
        </w:p>
      </w:docPartBody>
    </w:docPart>
    <w:docPart>
      <w:docPartPr>
        <w:name w:val="7E6E8B83506546E7B2ED3EF210447B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DF6734-59D7-4A4F-B1A9-72E9576CDE31}"/>
      </w:docPartPr>
      <w:docPartBody>
        <w:p w:rsidR="00000000" w:rsidRDefault="00000000">
          <w:pPr>
            <w:pStyle w:val="7E6E8B83506546E7B2ED3EF210447BA1"/>
          </w:pPr>
          <w:r w:rsidRPr="00376572">
            <w:rPr>
              <w:lang w:bidi="de-DE"/>
            </w:rPr>
            <w:t>Kurzpräsentation (Elevator Pitch)</w:t>
          </w:r>
        </w:p>
      </w:docPartBody>
    </w:docPart>
    <w:docPart>
      <w:docPartPr>
        <w:name w:val="DBE272A20BC643E5A371461682DF52B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D80B2C-757B-4B4E-B7AE-377D41F15941}"/>
      </w:docPartPr>
      <w:docPartBody>
        <w:p w:rsidR="00000000" w:rsidRDefault="00000000">
          <w:pPr>
            <w:pStyle w:val="DBE272A20BC643E5A371461682DF52BD"/>
          </w:pPr>
          <w:r w:rsidRPr="00376572">
            <w:rPr>
              <w:lang w:bidi="de-DE"/>
            </w:rPr>
            <w:t>Version</w:t>
          </w:r>
        </w:p>
      </w:docPartBody>
    </w:docPart>
    <w:docPart>
      <w:docPartPr>
        <w:name w:val="B424A22ACD284F8E94F60F7B6760B32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868EF5-4CA1-4282-A603-AED4D4032243}"/>
      </w:docPartPr>
      <w:docPartBody>
        <w:p w:rsidR="00000000" w:rsidRDefault="00000000">
          <w:pPr>
            <w:pStyle w:val="B424A22ACD284F8E94F60F7B6760B324"/>
          </w:pPr>
          <w:r w:rsidRPr="00376572">
            <w:rPr>
              <w:lang w:bidi="de-DE"/>
            </w:rPr>
            <w:t>0.0</w:t>
          </w:r>
        </w:p>
      </w:docPartBody>
    </w:docPart>
    <w:docPart>
      <w:docPartPr>
        <w:name w:val="2A86BBE46C87437DA265F786C03E4C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AE6078-C944-4397-A2BA-E4F11BCF52F3}"/>
      </w:docPartPr>
      <w:docPartBody>
        <w:p w:rsidR="00000000" w:rsidRDefault="00000000">
          <w:pPr>
            <w:pStyle w:val="2A86BBE46C87437DA265F786C03E4CF0"/>
          </w:pPr>
          <w:r w:rsidRPr="00376572">
            <w:rPr>
              <w:lang w:bidi="de-DE"/>
            </w:rPr>
            <w:t>Vorgestellt von</w:t>
          </w:r>
        </w:p>
      </w:docPartBody>
    </w:docPart>
    <w:docPart>
      <w:docPartPr>
        <w:name w:val="0255DE88ACA14703BEA8E8602762809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E74DF8C-016F-459E-BFF2-6B8168F088B7}"/>
      </w:docPartPr>
      <w:docPartBody>
        <w:p w:rsidR="00000000" w:rsidRDefault="00000000">
          <w:pPr>
            <w:pStyle w:val="0255DE88ACA14703BEA8E86027628097"/>
          </w:pPr>
          <w:r w:rsidRPr="00376572">
            <w:rPr>
              <w:lang w:bidi="de-DE"/>
            </w:rPr>
            <w:t>Ihr Name</w:t>
          </w:r>
        </w:p>
      </w:docPartBody>
    </w:docPart>
    <w:docPart>
      <w:docPartPr>
        <w:name w:val="AF4F735467094661896B687468057FC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165471-B189-4665-ACC8-34CE91EDF2B4}"/>
      </w:docPartPr>
      <w:docPartBody>
        <w:p w:rsidR="00000000" w:rsidRDefault="00000000">
          <w:pPr>
            <w:pStyle w:val="AF4F735467094661896B687468057FCA"/>
          </w:pPr>
          <w:r w:rsidRPr="00376572">
            <w:rPr>
              <w:lang w:bidi="de-DE"/>
            </w:rPr>
            <w:t>Kurzpräsentation (Elevator Pitch)</w:t>
          </w:r>
        </w:p>
      </w:docPartBody>
    </w:docPart>
    <w:docPart>
      <w:docPartPr>
        <w:name w:val="ABFA8A5C5561429C969DE938EA88CC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91D00A1-FF57-4339-B90C-048256EA9055}"/>
      </w:docPartPr>
      <w:docPartBody>
        <w:p w:rsidR="00000000" w:rsidRDefault="00000000">
          <w:pPr>
            <w:pStyle w:val="ABFA8A5C5561429C969DE938EA88CCB3"/>
          </w:pPr>
          <w:bookmarkStart w:id="0" w:name="_Hlk508635881"/>
          <w:bookmarkStart w:id="1" w:name="_Hlk508635988"/>
          <w:bookmarkStart w:id="2" w:name="_Hlk508636038"/>
          <w:bookmarkStart w:id="3" w:name="_Hlk508636056"/>
          <w:bookmarkEnd w:id="0"/>
          <w:bookmarkEnd w:id="1"/>
          <w:bookmarkEnd w:id="2"/>
          <w:r w:rsidRPr="00376572">
            <w:rPr>
              <w:rStyle w:val="SchwacheHervorhebung"/>
              <w:lang w:bidi="de-DE"/>
            </w:rPr>
            <w:t>Fassen Sie die Dienstleistungen oder Produkte Ihres Unternehmens in einem einzigen einfachen Satz zusammen.</w:t>
          </w:r>
          <w:r w:rsidRPr="00376572">
            <w:rPr>
              <w:rStyle w:val="SchwacheHervorhebung"/>
              <w:lang w:bidi="de-DE"/>
            </w:rPr>
            <w:br/>
            <w:t>BEISPIEL: Wir stellen die Geräte von höchster Qualität her, die heute auf dem Markt erhältlich sind</w:t>
          </w:r>
          <w:bookmarkEnd w:id="3"/>
          <w:r w:rsidRPr="00376572">
            <w:rPr>
              <w:rStyle w:val="SchwacheHervorhebung"/>
              <w:lang w:bidi="de-DE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76"/>
    <w:rsid w:val="004C3076"/>
    <w:rsid w:val="006C0549"/>
    <w:rsid w:val="00E0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9FED026AC1E44EA7B06385EB0895CBF4">
    <w:name w:val="9FED026AC1E44EA7B06385EB0895CBF4"/>
  </w:style>
  <w:style w:type="paragraph" w:customStyle="1" w:styleId="7E6E8B83506546E7B2ED3EF210447BA1">
    <w:name w:val="7E6E8B83506546E7B2ED3EF210447BA1"/>
  </w:style>
  <w:style w:type="paragraph" w:customStyle="1" w:styleId="DBE272A20BC643E5A371461682DF52BD">
    <w:name w:val="DBE272A20BC643E5A371461682DF52BD"/>
  </w:style>
  <w:style w:type="paragraph" w:customStyle="1" w:styleId="B424A22ACD284F8E94F60F7B6760B324">
    <w:name w:val="B424A22ACD284F8E94F60F7B6760B324"/>
  </w:style>
  <w:style w:type="paragraph" w:customStyle="1" w:styleId="C2D144410F5F4D6BB72AFC3F0185C34B">
    <w:name w:val="C2D144410F5F4D6BB72AFC3F0185C34B"/>
  </w:style>
  <w:style w:type="paragraph" w:customStyle="1" w:styleId="2A86BBE46C87437DA265F786C03E4CF0">
    <w:name w:val="2A86BBE46C87437DA265F786C03E4CF0"/>
  </w:style>
  <w:style w:type="paragraph" w:customStyle="1" w:styleId="0255DE88ACA14703BEA8E86027628097">
    <w:name w:val="0255DE88ACA14703BEA8E86027628097"/>
  </w:style>
  <w:style w:type="paragraph" w:customStyle="1" w:styleId="AF4F735467094661896B687468057FCA">
    <w:name w:val="AF4F735467094661896B687468057FCA"/>
  </w:style>
  <w:style w:type="paragraph" w:customStyle="1" w:styleId="D3D858691D0848F086F885AB04D9A63F">
    <w:name w:val="D3D858691D0848F086F885AB04D9A63F"/>
  </w:style>
  <w:style w:type="character" w:styleId="SchwacheHervorhebung">
    <w:name w:val="Subtle Emphasis"/>
    <w:basedOn w:val="Absatz-Standardschriftart"/>
    <w:uiPriority w:val="19"/>
    <w:unhideWhenUsed/>
    <w:qFormat/>
    <w:rPr>
      <w:rFonts w:ascii="Cambria" w:hAnsi="Cambria"/>
      <w:i/>
      <w:iCs/>
      <w:color w:val="404040" w:themeColor="text1" w:themeTint="BF"/>
    </w:rPr>
  </w:style>
  <w:style w:type="paragraph" w:customStyle="1" w:styleId="885A2FBDD7814819AB5481E795322B58">
    <w:name w:val="885A2FBDD7814819AB5481E795322B58"/>
  </w:style>
  <w:style w:type="paragraph" w:customStyle="1" w:styleId="2A0EFDA73C70409E8F79B0F50225486D">
    <w:name w:val="2A0EFDA73C70409E8F79B0F50225486D"/>
  </w:style>
  <w:style w:type="paragraph" w:customStyle="1" w:styleId="B03BAC57B5A043969E8D0F40DAB5FFB0">
    <w:name w:val="B03BAC57B5A043969E8D0F40DAB5FFB0"/>
  </w:style>
  <w:style w:type="paragraph" w:customStyle="1" w:styleId="6A2C8FB56A30490A93C930D634FCF004">
    <w:name w:val="6A2C8FB56A30490A93C930D634FCF004"/>
  </w:style>
  <w:style w:type="paragraph" w:customStyle="1" w:styleId="B0513018EB644F9093978FDC857201A2">
    <w:name w:val="B0513018EB644F9093978FDC857201A2"/>
  </w:style>
  <w:style w:type="paragraph" w:customStyle="1" w:styleId="60A3824A10694D8C8061BF1E77EE7AFC">
    <w:name w:val="60A3824A10694D8C8061BF1E77EE7AFC"/>
  </w:style>
  <w:style w:type="paragraph" w:customStyle="1" w:styleId="8331C16D98A2439EA63A2B63C30BE255">
    <w:name w:val="8331C16D98A2439EA63A2B63C30BE255"/>
  </w:style>
  <w:style w:type="paragraph" w:customStyle="1" w:styleId="5CED16E0796A4EDA8419A6D526C28B87">
    <w:name w:val="5CED16E0796A4EDA8419A6D526C28B87"/>
  </w:style>
  <w:style w:type="paragraph" w:customStyle="1" w:styleId="4B2C6188FF844D7E8756C9F9BD3A8FF0">
    <w:name w:val="4B2C6188FF844D7E8756C9F9BD3A8FF0"/>
  </w:style>
  <w:style w:type="paragraph" w:customStyle="1" w:styleId="ABFA8A5C5561429C969DE938EA88CCB3">
    <w:name w:val="ABFA8A5C5561429C969DE938EA88CCB3"/>
  </w:style>
  <w:style w:type="paragraph" w:customStyle="1" w:styleId="5F1F537BF08346A9A41693A39A73517D">
    <w:name w:val="5F1F537BF08346A9A41693A39A73517D"/>
  </w:style>
  <w:style w:type="paragraph" w:customStyle="1" w:styleId="B229641B95004261B3B5CF7037DDB76D">
    <w:name w:val="B229641B95004261B3B5CF7037DDB76D"/>
  </w:style>
  <w:style w:type="paragraph" w:customStyle="1" w:styleId="52DA224EB93A4B2FB2D964728F810120">
    <w:name w:val="52DA224EB93A4B2FB2D964728F810120"/>
  </w:style>
  <w:style w:type="paragraph" w:customStyle="1" w:styleId="59DF8FA24360475882BCCDC75132FBB0">
    <w:name w:val="59DF8FA24360475882BCCDC75132FBB0"/>
  </w:style>
  <w:style w:type="paragraph" w:customStyle="1" w:styleId="A07BF774AB6C412384263EADBA603577">
    <w:name w:val="A07BF774AB6C412384263EADBA603577"/>
  </w:style>
  <w:style w:type="paragraph" w:customStyle="1" w:styleId="F7E673396561458B8A2B5BD9F043E983">
    <w:name w:val="F7E673396561458B8A2B5BD9F043E9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Kurzpräsentation (Elevator Pitch).dotx</Template>
  <TotalTime>0</TotalTime>
  <Pages>4</Pages>
  <Words>478</Words>
  <Characters>3017</Characters>
  <Application>Microsoft Office Word</Application>
  <DocSecurity>0</DocSecurity>
  <Lines>25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IT22A WPF Projektarbeit</Company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Escaperoom website</dc:title>
  <dc:creator>Matthias Bohn</dc:creator>
  <dc:description>Bohn Matthias</dc:description>
  <cp:lastModifiedBy>Matthias Bohn</cp:lastModifiedBy>
  <cp:revision>9</cp:revision>
  <dcterms:created xsi:type="dcterms:W3CDTF">2024-05-25T19:12:00Z</dcterms:created>
  <dcterms:modified xsi:type="dcterms:W3CDTF">2024-05-26T10:18:00Z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